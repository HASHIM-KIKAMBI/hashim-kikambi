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75A7" w:rsidRDefault="00F54847">
      <w:pPr>
        <w:pStyle w:val="Name"/>
      </w:pPr>
      <w:sdt>
        <w:sdtPr>
          <w:rPr>
            <w:rFonts w:ascii="Times New Roman" w:eastAsia="Times New Roman" w:hAnsi="Times New Roman" w:cs="Times New Roman"/>
          </w:rPr>
          <w:alias w:val="Your Name"/>
          <w:tag w:val=""/>
          <w:id w:val="1197042864"/>
          <w:placeholder>
            <w:docPart w:val="1FC41B21F502490988C457732A14436F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Pr="00F54847">
            <w:rPr>
              <w:rFonts w:ascii="Times New Roman" w:eastAsia="Times New Roman" w:hAnsi="Times New Roman" w:cs="Times New Roman"/>
            </w:rPr>
            <w:t>Hashim Kikambi</w:t>
          </w:r>
        </w:sdtContent>
      </w:sdt>
    </w:p>
    <w:tbl>
      <w:tblPr>
        <w:tblStyle w:val="ResumeTable"/>
        <w:tblW w:w="5000" w:type="pct"/>
        <w:tblLook w:val="04A0" w:firstRow="1" w:lastRow="0" w:firstColumn="1" w:lastColumn="0" w:noHBand="0" w:noVBand="1"/>
        <w:tblDescription w:val="Resume"/>
      </w:tblPr>
      <w:tblGrid>
        <w:gridCol w:w="1909"/>
        <w:gridCol w:w="208"/>
        <w:gridCol w:w="173"/>
        <w:gridCol w:w="196"/>
        <w:gridCol w:w="7260"/>
      </w:tblGrid>
      <w:tr w:rsidR="009375A7" w:rsidTr="004F0A26">
        <w:tc>
          <w:tcPr>
            <w:tcW w:w="2117" w:type="dxa"/>
            <w:gridSpan w:val="2"/>
          </w:tcPr>
          <w:p w:rsidR="009375A7" w:rsidRDefault="00864F5E">
            <w:pPr>
              <w:pStyle w:val="Heading1"/>
            </w:pPr>
            <w:r>
              <w:t>Objective</w:t>
            </w:r>
          </w:p>
        </w:tc>
        <w:tc>
          <w:tcPr>
            <w:tcW w:w="369" w:type="dxa"/>
            <w:gridSpan w:val="2"/>
          </w:tcPr>
          <w:p w:rsidR="009375A7" w:rsidRDefault="009375A7"/>
        </w:tc>
        <w:tc>
          <w:tcPr>
            <w:tcW w:w="7260" w:type="dxa"/>
          </w:tcPr>
          <w:sdt>
            <w:sdtPr>
              <w:id w:val="-2077266207"/>
              <w:placeholder>
                <w:docPart w:val="0B014A130711466489F950BC4E3C6A84"/>
              </w:placeholder>
              <w:temporary/>
              <w:showingPlcHdr/>
              <w15:appearance w15:val="hidden"/>
              <w:text/>
            </w:sdtPr>
            <w:sdtEndPr/>
            <w:sdtContent>
              <w:p w:rsidR="009375A7" w:rsidRDefault="00864F5E">
                <w:pPr>
                  <w:pStyle w:val="ResumeText"/>
                </w:pPr>
                <w:r>
                  <w:t xml:space="preserve">Check out the few quick tips below to help you get started. To replace any tip text with your own, just click it and start typing. </w:t>
                </w:r>
              </w:p>
            </w:sdtContent>
          </w:sdt>
        </w:tc>
      </w:tr>
      <w:tr w:rsidR="009375A7" w:rsidTr="004F0A26">
        <w:tc>
          <w:tcPr>
            <w:tcW w:w="2117" w:type="dxa"/>
            <w:gridSpan w:val="2"/>
          </w:tcPr>
          <w:p w:rsidR="009375A7" w:rsidRDefault="00864F5E">
            <w:pPr>
              <w:pStyle w:val="Heading1"/>
            </w:pPr>
            <w:r>
              <w:t>Skills &amp; Abilities</w:t>
            </w:r>
          </w:p>
        </w:tc>
        <w:tc>
          <w:tcPr>
            <w:tcW w:w="369" w:type="dxa"/>
            <w:gridSpan w:val="2"/>
          </w:tcPr>
          <w:p w:rsidR="009375A7" w:rsidRDefault="009375A7"/>
        </w:tc>
        <w:tc>
          <w:tcPr>
            <w:tcW w:w="7260" w:type="dxa"/>
          </w:tcPr>
          <w:p w:rsidR="002E5DC8" w:rsidRPr="00AD188B" w:rsidRDefault="002E5DC8" w:rsidP="006C7366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/>
                <w:bCs/>
                <w:color w:val="1D1B11"/>
              </w:rPr>
            </w:pPr>
            <w:r w:rsidRPr="00E82CA1">
              <w:rPr>
                <w:rFonts w:ascii="Times New Roman" w:eastAsia="Times New Roman" w:hAnsi="Times New Roman" w:cs="Times New Roman"/>
                <w:bCs/>
                <w:color w:val="1D1B11"/>
              </w:rPr>
              <w:t>Good computer skills (MS</w:t>
            </w:r>
            <w:r>
              <w:rPr>
                <w:rFonts w:ascii="Times New Roman" w:eastAsia="Times New Roman" w:hAnsi="Times New Roman" w:cs="Times New Roman"/>
                <w:bCs/>
                <w:color w:val="1D1B11"/>
              </w:rPr>
              <w:t xml:space="preserve"> Word, MS Excel, MS Power Point</w:t>
            </w:r>
            <w:r w:rsidRPr="00E82CA1">
              <w:rPr>
                <w:rFonts w:ascii="Times New Roman" w:eastAsia="Times New Roman" w:hAnsi="Times New Roman" w:cs="Times New Roman"/>
                <w:bCs/>
                <w:color w:val="1D1B11"/>
              </w:rPr>
              <w:t xml:space="preserve">) </w:t>
            </w:r>
          </w:p>
          <w:p w:rsidR="002E5DC8" w:rsidRPr="007761FC" w:rsidRDefault="002E5DC8" w:rsidP="006C7366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/>
                <w:bCs/>
                <w:color w:val="1D1B11"/>
              </w:rPr>
            </w:pPr>
            <w:r>
              <w:rPr>
                <w:rFonts w:ascii="Times New Roman" w:eastAsia="Times New Roman" w:hAnsi="Times New Roman" w:cs="Times New Roman"/>
                <w:bCs/>
                <w:color w:val="1D1B11"/>
              </w:rPr>
              <w:t>C</w:t>
            </w:r>
            <w:r w:rsidR="00804F33">
              <w:rPr>
                <w:rFonts w:ascii="Times New Roman" w:eastAsia="Times New Roman" w:hAnsi="Times New Roman" w:cs="Times New Roman"/>
                <w:bCs/>
                <w:color w:val="1D1B11"/>
              </w:rPr>
              <w:t>omputer Networking.</w:t>
            </w:r>
          </w:p>
          <w:p w:rsidR="002E5DC8" w:rsidRPr="007761FC" w:rsidRDefault="002E5DC8" w:rsidP="006C7366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/>
                <w:bCs/>
                <w:color w:val="1D1B11"/>
              </w:rPr>
            </w:pPr>
            <w:r>
              <w:rPr>
                <w:rFonts w:ascii="Times New Roman" w:eastAsia="Times New Roman" w:hAnsi="Times New Roman" w:cs="Times New Roman"/>
                <w:bCs/>
                <w:color w:val="1D1B11"/>
              </w:rPr>
              <w:t>Graphic Designing</w:t>
            </w:r>
            <w:r w:rsidR="00804F33">
              <w:rPr>
                <w:rFonts w:ascii="Times New Roman" w:eastAsia="Times New Roman" w:hAnsi="Times New Roman" w:cs="Times New Roman"/>
                <w:bCs/>
                <w:color w:val="1D1B11"/>
              </w:rPr>
              <w:t>.</w:t>
            </w:r>
          </w:p>
          <w:p w:rsidR="002E5DC8" w:rsidRPr="00E82CA1" w:rsidRDefault="002E5DC8" w:rsidP="006C7366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/>
                <w:bCs/>
                <w:color w:val="1D1B11"/>
              </w:rPr>
            </w:pPr>
            <w:r>
              <w:rPr>
                <w:rFonts w:ascii="Times New Roman" w:eastAsia="Times New Roman" w:hAnsi="Times New Roman" w:cs="Times New Roman"/>
                <w:bCs/>
                <w:color w:val="1D1B11"/>
              </w:rPr>
              <w:t>Website Development</w:t>
            </w:r>
          </w:p>
          <w:p w:rsidR="002E5DC8" w:rsidRPr="00E82CA1" w:rsidRDefault="002E5DC8" w:rsidP="006C7366">
            <w:pPr>
              <w:pStyle w:val="ListParagraph"/>
              <w:numPr>
                <w:ilvl w:val="0"/>
                <w:numId w:val="5"/>
              </w:numPr>
              <w:spacing w:after="0"/>
              <w:jc w:val="both"/>
              <w:rPr>
                <w:rFonts w:ascii="Times New Roman" w:hAnsi="Times New Roman"/>
                <w:bCs/>
                <w:color w:val="1D1B11"/>
              </w:rPr>
            </w:pPr>
            <w:r w:rsidRPr="00E82CA1">
              <w:rPr>
                <w:rFonts w:ascii="Times New Roman" w:eastAsia="Times New Roman" w:hAnsi="Times New Roman" w:cs="Times New Roman"/>
                <w:bCs/>
                <w:color w:val="1D1B11"/>
              </w:rPr>
              <w:t>Strong written and oral Communication skills</w:t>
            </w:r>
            <w:r w:rsidR="00804F33">
              <w:rPr>
                <w:rFonts w:ascii="Times New Roman" w:eastAsia="Times New Roman" w:hAnsi="Times New Roman" w:cs="Times New Roman"/>
                <w:bCs/>
                <w:color w:val="1D1B11"/>
              </w:rPr>
              <w:t>.</w:t>
            </w:r>
          </w:p>
          <w:p w:rsidR="002E5DC8" w:rsidRPr="00E82CA1" w:rsidRDefault="002E5DC8" w:rsidP="006C7366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/>
                <w:color w:val="1D1B11"/>
              </w:rPr>
            </w:pPr>
            <w:r w:rsidRPr="00E82CA1">
              <w:rPr>
                <w:rFonts w:ascii="Times New Roman" w:eastAsia="Times New Roman" w:hAnsi="Times New Roman" w:cs="Times New Roman"/>
                <w:color w:val="1D1B11"/>
              </w:rPr>
              <w:t>High degree of accuracy.</w:t>
            </w:r>
          </w:p>
          <w:p w:rsidR="002E5DC8" w:rsidRPr="00E82CA1" w:rsidRDefault="002E5DC8" w:rsidP="006C7366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/>
                <w:color w:val="1D1B11"/>
              </w:rPr>
            </w:pPr>
            <w:r w:rsidRPr="00E82CA1">
              <w:rPr>
                <w:rFonts w:ascii="Times New Roman" w:eastAsia="Times New Roman" w:hAnsi="Times New Roman" w:cs="Times New Roman"/>
                <w:color w:val="1D1B11"/>
              </w:rPr>
              <w:t>Creative and innovative.</w:t>
            </w:r>
          </w:p>
          <w:p w:rsidR="002E5DC8" w:rsidRPr="00E82CA1" w:rsidRDefault="002E5DC8" w:rsidP="006C7366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/>
                <w:color w:val="1D1B11"/>
              </w:rPr>
            </w:pPr>
            <w:r w:rsidRPr="00E82CA1">
              <w:rPr>
                <w:rFonts w:ascii="Times New Roman" w:eastAsia="Times New Roman" w:hAnsi="Times New Roman" w:cs="Times New Roman"/>
                <w:color w:val="1D1B11"/>
              </w:rPr>
              <w:t>Self-driven.</w:t>
            </w:r>
          </w:p>
          <w:p w:rsidR="002E5DC8" w:rsidRPr="00E82CA1" w:rsidRDefault="002E5DC8" w:rsidP="006C7366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eastAsia="Times New Roman" w:hAnsi="Times New Roman" w:cs="Times New Roman"/>
                <w:color w:val="1D1B11"/>
              </w:rPr>
            </w:pPr>
            <w:r w:rsidRPr="00E82CA1">
              <w:rPr>
                <w:rFonts w:ascii="Times New Roman" w:eastAsia="Times New Roman" w:hAnsi="Times New Roman" w:cs="Times New Roman"/>
                <w:color w:val="1D1B11"/>
              </w:rPr>
              <w:t>Keen eye for detail.</w:t>
            </w:r>
          </w:p>
          <w:p w:rsidR="002E5DC8" w:rsidRPr="007761FC" w:rsidRDefault="002E5DC8" w:rsidP="006C7366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eastAsia="Times New Roman" w:hAnsi="Times New Roman" w:cs="Times New Roman"/>
                <w:color w:val="1D1B11"/>
              </w:rPr>
            </w:pPr>
            <w:r>
              <w:rPr>
                <w:rFonts w:ascii="Times New Roman" w:eastAsia="Times New Roman" w:hAnsi="Times New Roman" w:cs="Times New Roman"/>
                <w:color w:val="1D1B11"/>
              </w:rPr>
              <w:t>Ability to deliver quality work</w:t>
            </w:r>
            <w:r w:rsidR="00804F33">
              <w:rPr>
                <w:rFonts w:ascii="Times New Roman" w:eastAsia="Times New Roman" w:hAnsi="Times New Roman" w:cs="Times New Roman"/>
                <w:color w:val="1D1B11"/>
              </w:rPr>
              <w:t>.</w:t>
            </w:r>
          </w:p>
          <w:p w:rsidR="002E5DC8" w:rsidRPr="00E82CA1" w:rsidRDefault="002E5DC8" w:rsidP="006C7366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eastAsia="Times New Roman" w:hAnsi="Times New Roman" w:cs="Times New Roman"/>
                <w:color w:val="1D1B11"/>
              </w:rPr>
            </w:pPr>
            <w:r w:rsidRPr="00E82CA1">
              <w:rPr>
                <w:rFonts w:ascii="Times New Roman" w:eastAsia="Times New Roman" w:hAnsi="Times New Roman" w:cs="Times New Roman"/>
                <w:color w:val="1D1B11"/>
              </w:rPr>
              <w:t>Ability to prioritize daily tasks.</w:t>
            </w:r>
          </w:p>
          <w:p w:rsidR="002E5DC8" w:rsidRPr="00E82CA1" w:rsidRDefault="002E5DC8" w:rsidP="006C7366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eastAsia="Times New Roman" w:hAnsi="Times New Roman" w:cs="Times New Roman"/>
                <w:color w:val="1D1B11"/>
              </w:rPr>
            </w:pPr>
            <w:r w:rsidRPr="00E82CA1">
              <w:rPr>
                <w:rFonts w:ascii="Times New Roman" w:eastAsia="Times New Roman" w:hAnsi="Times New Roman" w:cs="Times New Roman"/>
                <w:color w:val="1D1B11"/>
              </w:rPr>
              <w:t>Can take initiative.</w:t>
            </w:r>
          </w:p>
          <w:p w:rsidR="009375A7" w:rsidRDefault="009375A7">
            <w:pPr>
              <w:pStyle w:val="ResumeText"/>
            </w:pPr>
          </w:p>
        </w:tc>
      </w:tr>
      <w:tr w:rsidR="009375A7" w:rsidTr="004F0A26">
        <w:tc>
          <w:tcPr>
            <w:tcW w:w="2117" w:type="dxa"/>
            <w:gridSpan w:val="2"/>
          </w:tcPr>
          <w:p w:rsidR="009375A7" w:rsidRDefault="00864F5E">
            <w:pPr>
              <w:pStyle w:val="Heading1"/>
            </w:pPr>
            <w:r>
              <w:t>Experience</w:t>
            </w:r>
          </w:p>
        </w:tc>
        <w:tc>
          <w:tcPr>
            <w:tcW w:w="369" w:type="dxa"/>
            <w:gridSpan w:val="2"/>
          </w:tcPr>
          <w:p w:rsidR="009375A7" w:rsidRDefault="009375A7"/>
        </w:tc>
        <w:tc>
          <w:tcPr>
            <w:tcW w:w="7260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caps w:val="0"/>
                <w:color w:val="595959" w:themeColor="text1" w:themeTint="A6"/>
                <w14:ligatures w14:val="none"/>
              </w:rPr>
              <w:id w:val="1436861535"/>
              <w15:color w:val="C0C0C0"/>
              <w15:repeatingSection/>
            </w:sdtPr>
            <w:sdtEndPr/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caps w:val="0"/>
                    <w:color w:val="595959" w:themeColor="text1" w:themeTint="A6"/>
                    <w14:ligatures w14:val="none"/>
                  </w:rPr>
                  <w:id w:val="221802691"/>
                  <w:placeholder>
                    <w:docPart w:val="47E28BF0E4A64040B1AFA8FEDFCDCEC9"/>
                  </w:placeholder>
                  <w15:color w:val="C0C0C0"/>
                  <w15:repeatingSectionItem/>
                </w:sdtPr>
                <w:sdtEndPr/>
                <w:sdtContent>
                  <w:sdt>
                    <w:sdtPr>
                      <w:id w:val="335887804"/>
                      <w:placeholder>
                        <w:docPart w:val="D1F600DD64284A1AA77DF00F936731C3"/>
                      </w:placeholder>
                      <w:temporary/>
                      <w:showingPlcHdr/>
                      <w15:color w:val="C0C0C0"/>
                      <w15:appearance w15:val="hidden"/>
                      <w:text/>
                    </w:sdtPr>
                    <w:sdtEndPr/>
                    <w:sdtContent>
                      <w:p w:rsidR="009375A7" w:rsidRDefault="00864F5E">
                        <w:pPr>
                          <w:pStyle w:val="Heading2"/>
                        </w:pPr>
                        <w:r>
                          <w:t>[Job Title, Company Name]</w:t>
                        </w:r>
                      </w:p>
                    </w:sdtContent>
                  </w:sdt>
                  <w:sdt>
                    <w:sdtPr>
                      <w:id w:val="155736957"/>
                      <w:placeholder>
                        <w:docPart w:val="9FA381BC79B447A99E6A736442236D0F"/>
                      </w:placeholder>
                      <w:temporary/>
                      <w:showingPlcHdr/>
                      <w15:appearance w15:val="hidden"/>
                      <w:text/>
                    </w:sdtPr>
                    <w:sdtEndPr/>
                    <w:sdtContent>
                      <w:p w:rsidR="009375A7" w:rsidRDefault="00864F5E">
                        <w:pPr>
                          <w:pStyle w:val="ResumeText"/>
                        </w:pPr>
                        <w:r>
                          <w:t>[Dates From – To]</w:t>
                        </w:r>
                      </w:p>
                    </w:sdtContent>
                  </w:sdt>
                  <w:sdt>
                    <w:sdtPr>
                      <w:id w:val="-513455036"/>
                      <w:placeholder>
                        <w:docPart w:val="E31FDF428DE34401BB0F8C54F22CCFCA"/>
                      </w:placeholder>
                      <w:temporary/>
                      <w:showingPlcHdr/>
                      <w15:appearance w15:val="hidden"/>
                    </w:sdtPr>
                    <w:sdtEndPr/>
                    <w:sdtContent>
                      <w:p w:rsidR="009375A7" w:rsidRDefault="00864F5E" w:rsidP="004F0A26">
                        <w:r>
                          <w:t>This is the place for a brief summary of your key responsibilities and most stellar accomplishments.</w:t>
                        </w:r>
                      </w:p>
                    </w:sdtContent>
                  </w:sdt>
                </w:sdtContent>
              </w:sdt>
            </w:sdtContent>
          </w:sdt>
        </w:tc>
      </w:tr>
      <w:tr w:rsidR="009375A7" w:rsidTr="004F0A26">
        <w:tc>
          <w:tcPr>
            <w:tcW w:w="2117" w:type="dxa"/>
            <w:gridSpan w:val="2"/>
          </w:tcPr>
          <w:p w:rsidR="009375A7" w:rsidRDefault="00864F5E">
            <w:pPr>
              <w:pStyle w:val="Heading1"/>
            </w:pPr>
            <w:r>
              <w:t>Education</w:t>
            </w:r>
          </w:p>
        </w:tc>
        <w:tc>
          <w:tcPr>
            <w:tcW w:w="369" w:type="dxa"/>
            <w:gridSpan w:val="2"/>
          </w:tcPr>
          <w:p w:rsidR="009375A7" w:rsidRDefault="009375A7"/>
        </w:tc>
        <w:tc>
          <w:tcPr>
            <w:tcW w:w="7260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caps w:val="0"/>
                <w:color w:val="595959" w:themeColor="text1" w:themeTint="A6"/>
                <w14:ligatures w14:val="none"/>
              </w:rPr>
              <w:id w:val="-691765356"/>
              <w15:repeatingSection/>
            </w:sdtPr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caps w:val="0"/>
                    <w:color w:val="595959" w:themeColor="text1" w:themeTint="A6"/>
                    <w14:ligatures w14:val="none"/>
                  </w:rPr>
                  <w:id w:val="-1126388115"/>
                  <w:placeholder>
                    <w:docPart w:val="47E28BF0E4A64040B1AFA8FEDFCDCEC9"/>
                  </w:placeholder>
                  <w15:repeatingSectionItem/>
                </w:sdtPr>
                <w:sdtEndPr/>
                <w:sdtContent>
                  <w:p w:rsidR="009375A7" w:rsidRDefault="001A4F67" w:rsidP="00002BA8">
                    <w:pPr>
                      <w:pStyle w:val="Heading2"/>
                      <w:spacing w:line="240" w:lineRule="auto"/>
                    </w:pPr>
                    <w:r>
                      <w:rPr>
                        <w:rFonts w:ascii="Times New Roman" w:eastAsia="Times New Roman" w:hAnsi="Times New Roman" w:cs="Times New Roman"/>
                        <w:color w:val="1D1B11"/>
                      </w:rPr>
                      <w:t>HIKVISION LIMITED</w:t>
                    </w:r>
                  </w:p>
                  <w:p w:rsidR="0027148C" w:rsidRDefault="001A4F67" w:rsidP="00002BA8">
                    <w:pPr>
                      <w:spacing w:before="0" w:after="0" w:line="240" w:lineRule="auto"/>
                      <w:rPr>
                        <w:rFonts w:ascii="Times New Roman" w:eastAsia="Times New Roman" w:hAnsi="Times New Roman" w:cs="Times New Roman"/>
                        <w:color w:val="1D1B11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1D1B11"/>
                      </w:rPr>
                      <w:t xml:space="preserve">Attained a Uganda Certificate of </w:t>
                    </w:r>
                    <w:r w:rsidR="0027148C">
                      <w:rPr>
                        <w:rFonts w:ascii="Times New Roman" w:eastAsia="Times New Roman" w:hAnsi="Times New Roman" w:cs="Times New Roman"/>
                        <w:color w:val="1D1B11"/>
                      </w:rPr>
                      <w:t>CCTV</w:t>
                    </w:r>
                    <w:r>
                      <w:rPr>
                        <w:rFonts w:ascii="Times New Roman" w:eastAsia="Times New Roman" w:hAnsi="Times New Roman" w:cs="Times New Roman"/>
                        <w:color w:val="1D1B11"/>
                      </w:rPr>
                      <w:t xml:space="preserve"> installation &amp; operation</w:t>
                    </w:r>
                    <w:r w:rsidR="00804F33">
                      <w:rPr>
                        <w:rFonts w:ascii="Times New Roman" w:eastAsia="Times New Roman" w:hAnsi="Times New Roman" w:cs="Times New Roman"/>
                        <w:color w:val="1D1B11"/>
                      </w:rPr>
                      <w:t>.</w:t>
                    </w:r>
                  </w:p>
                  <w:p w:rsidR="00002BA8" w:rsidRDefault="0027148C" w:rsidP="00002BA8">
                    <w:pPr>
                      <w:spacing w:before="0" w:after="0" w:line="240" w:lineRule="auto"/>
                      <w:rPr>
                        <w:rFonts w:ascii="Times New Roman" w:eastAsia="Times New Roman" w:hAnsi="Times New Roman" w:cs="Times New Roman"/>
                        <w:color w:val="1D1B11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1D1B11"/>
                      </w:rPr>
                      <w:t xml:space="preserve">Attained a Uganda Certificate of </w:t>
                    </w:r>
                    <w:r>
                      <w:rPr>
                        <w:rFonts w:ascii="Times New Roman" w:eastAsia="Times New Roman" w:hAnsi="Times New Roman" w:cs="Times New Roman"/>
                        <w:color w:val="1D1B11"/>
                      </w:rPr>
                      <w:t>Access-</w:t>
                    </w:r>
                    <w:r w:rsidR="00804F33">
                      <w:rPr>
                        <w:rFonts w:ascii="Times New Roman" w:eastAsia="Times New Roman" w:hAnsi="Times New Roman" w:cs="Times New Roman"/>
                        <w:color w:val="1D1B11"/>
                      </w:rPr>
                      <w:t>control system</w:t>
                    </w:r>
                    <w:r w:rsidR="00002BA8">
                      <w:rPr>
                        <w:rFonts w:ascii="Times New Roman" w:eastAsia="Times New Roman" w:hAnsi="Times New Roman" w:cs="Times New Roman"/>
                        <w:color w:val="1D1B11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color w:val="1D1B11"/>
                      </w:rPr>
                      <w:t>installation &amp; operation</w:t>
                    </w:r>
                    <w:r w:rsidR="00804F33">
                      <w:rPr>
                        <w:rFonts w:ascii="Times New Roman" w:eastAsia="Times New Roman" w:hAnsi="Times New Roman" w:cs="Times New Roman"/>
                        <w:color w:val="1D1B11"/>
                      </w:rPr>
                      <w:t>.</w:t>
                    </w:r>
                  </w:p>
                  <w:p w:rsidR="001A4F67" w:rsidRPr="0027148C" w:rsidRDefault="00864F5E" w:rsidP="00002BA8">
                    <w:pPr>
                      <w:spacing w:before="0" w:after="0" w:line="240" w:lineRule="auto"/>
                      <w:rPr>
                        <w:rFonts w:ascii="Times New Roman" w:eastAsia="Times New Roman" w:hAnsi="Times New Roman" w:cs="Times New Roman"/>
                        <w:color w:val="1D1B11"/>
                      </w:rPr>
                    </w:pPr>
                  </w:p>
                </w:sdtContent>
              </w:sdt>
              <w:sdt>
                <w:sdtPr>
                  <w:rPr>
                    <w:rFonts w:asciiTheme="minorHAnsi" w:eastAsiaTheme="minorEastAsia" w:hAnsiTheme="minorHAnsi" w:cstheme="minorBidi"/>
                    <w:b w:val="0"/>
                    <w:caps w:val="0"/>
                    <w:color w:val="595959" w:themeColor="text1" w:themeTint="A6"/>
                    <w14:ligatures w14:val="none"/>
                  </w:rPr>
                  <w:id w:val="1947647261"/>
                  <w:placeholder>
                    <w:docPart w:val="4ACFA5B8C1604C45BB035FBF770344FF"/>
                  </w:placeholder>
                  <w15:repeatingSectionItem/>
                </w:sdtPr>
                <w:sdtContent>
                  <w:p w:rsidR="001A4F67" w:rsidRDefault="001A4F67" w:rsidP="00002BA8">
                    <w:pPr>
                      <w:pStyle w:val="Heading2"/>
                      <w:spacing w:line="240" w:lineRule="auto"/>
                    </w:pPr>
                    <w:r w:rsidRPr="001A4F67">
                      <w:rPr>
                        <w:rFonts w:ascii="Times New Roman" w:eastAsia="Times New Roman" w:hAnsi="Times New Roman" w:cs="Times New Roman"/>
                        <w:color w:val="1D1B11"/>
                      </w:rPr>
                      <w:t>Makerere University</w:t>
                    </w:r>
                  </w:p>
                  <w:p w:rsidR="0027148C" w:rsidRDefault="0027148C" w:rsidP="00002BA8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color w:val="1D1B11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1D1B11"/>
                      </w:rPr>
                      <w:t>Attained a Uganda Certificate of Advanced Computer Networking</w:t>
                    </w:r>
                    <w:r w:rsidR="00804F33">
                      <w:rPr>
                        <w:rFonts w:ascii="Times New Roman" w:eastAsia="Times New Roman" w:hAnsi="Times New Roman" w:cs="Times New Roman"/>
                        <w:color w:val="1D1B11"/>
                      </w:rPr>
                      <w:t>.</w:t>
                    </w:r>
                  </w:p>
                  <w:p w:rsidR="0027148C" w:rsidRDefault="0027148C" w:rsidP="00002BA8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color w:val="1D1B11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1D1B11"/>
                      </w:rPr>
                      <w:t>Attained a Uganda Certificate of website development</w:t>
                    </w:r>
                    <w:r w:rsidR="00804F33">
                      <w:rPr>
                        <w:rFonts w:ascii="Times New Roman" w:eastAsia="Times New Roman" w:hAnsi="Times New Roman" w:cs="Times New Roman"/>
                        <w:color w:val="1D1B11"/>
                      </w:rPr>
                      <w:t>.</w:t>
                    </w:r>
                  </w:p>
                  <w:p w:rsidR="00002BA8" w:rsidRDefault="0027148C" w:rsidP="00002BA8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color w:val="1D1B11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1D1B11"/>
                      </w:rPr>
                      <w:t>Attained a Uganda Certificate of Micro-</w:t>
                    </w:r>
                    <w:r>
                      <w:rPr>
                        <w:rFonts w:ascii="Times New Roman" w:eastAsia="Times New Roman" w:hAnsi="Times New Roman" w:cs="Times New Roman"/>
                        <w:color w:val="1D1B11"/>
                      </w:rPr>
                      <w:t>T</w:t>
                    </w:r>
                    <w:r>
                      <w:rPr>
                        <w:rFonts w:ascii="Times New Roman" w:eastAsia="Times New Roman" w:hAnsi="Times New Roman" w:cs="Times New Roman"/>
                        <w:color w:val="1D1B11"/>
                      </w:rPr>
                      <w:t>ik</w:t>
                    </w:r>
                  </w:p>
                  <w:p w:rsidR="001A4F67" w:rsidRPr="0027148C" w:rsidRDefault="001A4F67" w:rsidP="00002BA8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color w:val="1D1B11"/>
                      </w:rPr>
                    </w:pPr>
                  </w:p>
                </w:sdtContent>
              </w:sdt>
              <w:sdt>
                <w:sdtPr>
                  <w:rPr>
                    <w:rFonts w:asciiTheme="minorHAnsi" w:eastAsiaTheme="minorEastAsia" w:hAnsiTheme="minorHAnsi" w:cstheme="minorBidi"/>
                    <w:b w:val="0"/>
                    <w:caps w:val="0"/>
                    <w:color w:val="595959" w:themeColor="text1" w:themeTint="A6"/>
                    <w14:ligatures w14:val="none"/>
                  </w:rPr>
                  <w:id w:val="-2140105838"/>
                  <w:placeholder>
                    <w:docPart w:val="8292426E9BEC464680F3994C110C07B3"/>
                  </w:placeholder>
                  <w15:repeatingSectionItem/>
                </w:sdtPr>
                <w:sdtContent>
                  <w:p w:rsidR="0027148C" w:rsidRPr="0027148C" w:rsidRDefault="0027148C" w:rsidP="00002BA8">
                    <w:pPr>
                      <w:pStyle w:val="Heading2"/>
                      <w:spacing w:line="240" w:lineRule="auto"/>
                      <w:rPr>
                        <w:rFonts w:ascii="Times New Roman" w:eastAsia="Times New Roman" w:hAnsi="Times New Roman" w:cs="Times New Roman"/>
                        <w:color w:val="1D1B11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1D1B11"/>
                      </w:rPr>
                      <w:t>JESUIT REFUGEE SERVICES</w:t>
                    </w:r>
                  </w:p>
                  <w:p w:rsidR="0027148C" w:rsidRDefault="0027148C" w:rsidP="00002BA8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color w:val="1D1B11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1D1B11"/>
                      </w:rPr>
                      <w:t>Attained a Uganda Certificate of Computer Networking</w:t>
                    </w:r>
                    <w:r w:rsidR="00804F33">
                      <w:rPr>
                        <w:rFonts w:ascii="Times New Roman" w:eastAsia="Times New Roman" w:hAnsi="Times New Roman" w:cs="Times New Roman"/>
                        <w:color w:val="1D1B11"/>
                      </w:rPr>
                      <w:t>.</w:t>
                    </w:r>
                  </w:p>
                  <w:p w:rsidR="00002BA8" w:rsidRDefault="0027148C" w:rsidP="00002BA8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color w:val="1D1B11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1D1B11"/>
                      </w:rPr>
                      <w:t>Attained a Uganda Certificate of IP-phone installation &amp; operation</w:t>
                    </w:r>
                    <w:r w:rsidR="00804F33">
                      <w:rPr>
                        <w:rFonts w:ascii="Times New Roman" w:eastAsia="Times New Roman" w:hAnsi="Times New Roman" w:cs="Times New Roman"/>
                        <w:color w:val="1D1B11"/>
                      </w:rPr>
                      <w:t>.</w:t>
                    </w:r>
                  </w:p>
                  <w:p w:rsidR="0027148C" w:rsidRPr="0027148C" w:rsidRDefault="0027148C" w:rsidP="00002BA8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color w:val="1D1B11"/>
                      </w:rPr>
                    </w:pPr>
                  </w:p>
                </w:sdtContent>
              </w:sdt>
              <w:sdt>
                <w:sdtPr>
                  <w:rPr>
                    <w:rFonts w:asciiTheme="minorHAnsi" w:eastAsiaTheme="minorEastAsia" w:hAnsiTheme="minorHAnsi" w:cstheme="minorBidi"/>
                    <w:b w:val="0"/>
                    <w:caps w:val="0"/>
                    <w:color w:val="595959" w:themeColor="text1" w:themeTint="A6"/>
                    <w14:ligatures w14:val="none"/>
                  </w:rPr>
                  <w:id w:val="-1879007462"/>
                  <w:placeholder>
                    <w:docPart w:val="9F5EAEDA8B9F4C8084F803F128857DA5"/>
                  </w:placeholder>
                  <w15:repeatingSectionItem/>
                </w:sdtPr>
                <w:sdtEndPr>
                  <w:rPr>
                    <w:rFonts w:ascii="Times New Roman" w:eastAsia="Times New Roman" w:hAnsi="Times New Roman" w:cs="Times New Roman"/>
                    <w:b/>
                    <w:caps/>
                    <w:color w:val="1D1B11"/>
                    <w14:ligatures w14:val="standardContextual"/>
                  </w:rPr>
                </w:sdtEndPr>
                <w:sdtContent>
                  <w:p w:rsidR="00C15457" w:rsidRDefault="00C15457" w:rsidP="00002BA8">
                    <w:pPr>
                      <w:pStyle w:val="Heading2"/>
                      <w:spacing w:line="240" w:lineRule="auto"/>
                    </w:pPr>
                    <w:r>
                      <w:rPr>
                        <w:rFonts w:ascii="Times New Roman" w:eastAsia="Times New Roman" w:hAnsi="Times New Roman" w:cs="Times New Roman"/>
                        <w:color w:val="1D1B11"/>
                      </w:rPr>
                      <w:t>EUROSAT INSTITUTE OF TECHNOLOGY</w:t>
                    </w:r>
                  </w:p>
                </w:sdtContent>
              </w:sdt>
              <w:p w:rsidR="00C15457" w:rsidRDefault="00C15457" w:rsidP="00002BA8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1D1B11"/>
                  </w:rPr>
                </w:pPr>
                <w:r w:rsidRPr="00E82CA1">
                  <w:rPr>
                    <w:rFonts w:ascii="Times New Roman" w:eastAsia="Times New Roman" w:hAnsi="Times New Roman" w:cs="Times New Roman"/>
                    <w:color w:val="1D1B11"/>
                  </w:rPr>
                  <w:t xml:space="preserve">Attained a Uganda Certificate of </w:t>
                </w:r>
                <w:r>
                  <w:rPr>
                    <w:rFonts w:ascii="Times New Roman" w:eastAsia="Times New Roman" w:hAnsi="Times New Roman" w:cs="Times New Roman"/>
                    <w:color w:val="1D1B11"/>
                  </w:rPr>
                  <w:t>Computer Basics</w:t>
                </w:r>
              </w:p>
              <w:p w:rsidR="00002BA8" w:rsidRDefault="00C15457" w:rsidP="00002BA8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1D1B11"/>
                  </w:rPr>
                </w:pPr>
                <w:r w:rsidRPr="00E82CA1">
                  <w:rPr>
                    <w:rFonts w:ascii="Times New Roman" w:eastAsia="Times New Roman" w:hAnsi="Times New Roman" w:cs="Times New Roman"/>
                    <w:color w:val="1D1B11"/>
                  </w:rPr>
                  <w:t xml:space="preserve">Attained a Uganda Certificate of </w:t>
                </w:r>
                <w:r>
                  <w:rPr>
                    <w:rFonts w:ascii="Times New Roman" w:eastAsia="Times New Roman" w:hAnsi="Times New Roman" w:cs="Times New Roman"/>
                    <w:color w:val="1D1B11"/>
                  </w:rPr>
                  <w:t>Digital Marketing</w:t>
                </w:r>
              </w:p>
              <w:p w:rsidR="00002BA8" w:rsidRPr="00002BA8" w:rsidRDefault="00002BA8" w:rsidP="00002BA8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1D1B11"/>
                  </w:rPr>
                </w:pPr>
              </w:p>
              <w:sdt>
                <w:sdtPr>
                  <w:rPr>
                    <w:rFonts w:asciiTheme="minorHAnsi" w:eastAsiaTheme="minorEastAsia" w:hAnsiTheme="minorHAnsi" w:cstheme="minorBidi"/>
                    <w:b w:val="0"/>
                    <w:caps w:val="0"/>
                    <w:color w:val="595959" w:themeColor="text1" w:themeTint="A6"/>
                    <w14:ligatures w14:val="none"/>
                  </w:rPr>
                  <w:id w:val="198049043"/>
                  <w:placeholder>
                    <w:docPart w:val="FA2BCA5509F04B7F9CF937DD7D42A24F"/>
                  </w:placeholder>
                  <w15:repeatingSectionItem/>
                </w:sdtPr>
                <w:sdtContent>
                  <w:p w:rsidR="001A4F67" w:rsidRDefault="001A4F67" w:rsidP="00002BA8">
                    <w:pPr>
                      <w:pStyle w:val="Heading2"/>
                      <w:spacing w:line="240" w:lineRule="auto"/>
                    </w:pPr>
                    <w:r>
                      <w:rPr>
                        <w:rFonts w:ascii="Times New Roman" w:eastAsia="Times New Roman" w:hAnsi="Times New Roman" w:cs="Times New Roman"/>
                        <w:color w:val="1D1B11"/>
                      </w:rPr>
                      <w:t>BILAL ISLAMIC INSTITUTE KAKIRI</w:t>
                    </w:r>
                  </w:p>
                  <w:p w:rsidR="00C15457" w:rsidRDefault="001A4F67" w:rsidP="00002BA8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color w:val="1D1B11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1D1B11"/>
                      </w:rPr>
                      <w:t xml:space="preserve">Attained a Uganda Certificate of </w:t>
                    </w:r>
                    <w:r>
                      <w:rPr>
                        <w:rFonts w:ascii="Times New Roman" w:eastAsia="Times New Roman" w:hAnsi="Times New Roman" w:cs="Times New Roman"/>
                        <w:color w:val="1D1B11"/>
                      </w:rPr>
                      <w:t>UNEB</w:t>
                    </w:r>
                  </w:p>
                  <w:p w:rsidR="009375A7" w:rsidRDefault="00C15457" w:rsidP="00002BA8">
                    <w:pPr>
                      <w:spacing w:after="0" w:line="240" w:lineRule="auto"/>
                    </w:pPr>
                    <w:r w:rsidRPr="00E82CA1">
                      <w:rPr>
                        <w:rFonts w:ascii="Times New Roman" w:eastAsia="Times New Roman" w:hAnsi="Times New Roman" w:cs="Times New Roman"/>
                        <w:color w:val="1D1B11"/>
                      </w:rPr>
                      <w:t>Attained</w:t>
                    </w:r>
                    <w:r>
                      <w:rPr>
                        <w:rFonts w:ascii="Times New Roman" w:eastAsia="Times New Roman" w:hAnsi="Times New Roman" w:cs="Times New Roman"/>
                        <w:color w:val="1D1B11"/>
                      </w:rPr>
                      <w:t xml:space="preserve"> a</w:t>
                    </w:r>
                    <w:r w:rsidRPr="00E82CA1">
                      <w:rPr>
                        <w:rFonts w:ascii="Times New Roman" w:eastAsia="Times New Roman" w:hAnsi="Times New Roman" w:cs="Times New Roman"/>
                        <w:color w:val="1D1B11"/>
                      </w:rPr>
                      <w:t xml:space="preserve"> Uganda Certificate </w:t>
                    </w:r>
                    <w:r>
                      <w:rPr>
                        <w:rFonts w:ascii="Times New Roman" w:eastAsia="Times New Roman" w:hAnsi="Times New Roman" w:cs="Times New Roman"/>
                        <w:color w:val="1D1B11"/>
                      </w:rPr>
                      <w:t>for Islamic Religion</w:t>
                    </w:r>
                    <w:r w:rsidRPr="00E82CA1">
                      <w:rPr>
                        <w:rFonts w:ascii="Times New Roman" w:eastAsia="Times New Roman" w:hAnsi="Times New Roman" w:cs="Times New Roman"/>
                        <w:color w:val="1D1B11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color w:val="1D1B11"/>
                      </w:rPr>
                      <w:t>(</w:t>
                    </w:r>
                    <w:r w:rsidRPr="007F76BE">
                      <w:rPr>
                        <w:rFonts w:ascii="Times New Roman" w:eastAsia="Times New Roman" w:hAnsi="Times New Roman" w:cs="Times New Roman"/>
                        <w:color w:val="1D1B11"/>
                        <w:sz w:val="18"/>
                        <w:szCs w:val="18"/>
                      </w:rPr>
                      <w:t>THANAWI</w:t>
                    </w:r>
                    <w:r>
                      <w:rPr>
                        <w:rFonts w:ascii="Times New Roman" w:eastAsia="Times New Roman" w:hAnsi="Times New Roman" w:cs="Times New Roman"/>
                        <w:color w:val="1D1B11"/>
                      </w:rPr>
                      <w:t>)</w:t>
                    </w:r>
                  </w:p>
                </w:sdtContent>
              </w:sdt>
            </w:sdtContent>
          </w:sdt>
        </w:tc>
      </w:tr>
      <w:tr w:rsidR="009375A7" w:rsidTr="004F0A26">
        <w:tc>
          <w:tcPr>
            <w:tcW w:w="2117" w:type="dxa"/>
            <w:gridSpan w:val="2"/>
          </w:tcPr>
          <w:p w:rsidR="009375A7" w:rsidRDefault="00864F5E">
            <w:pPr>
              <w:pStyle w:val="Heading1"/>
            </w:pPr>
            <w:r>
              <w:lastRenderedPageBreak/>
              <w:t>Communication</w:t>
            </w:r>
          </w:p>
        </w:tc>
        <w:tc>
          <w:tcPr>
            <w:tcW w:w="369" w:type="dxa"/>
            <w:gridSpan w:val="2"/>
          </w:tcPr>
          <w:p w:rsidR="009375A7" w:rsidRDefault="009375A7"/>
        </w:tc>
        <w:sdt>
          <w:sdtPr>
            <w:id w:val="-2024851273"/>
            <w:placeholder>
              <w:docPart w:val="A01110404E674CF794DF1B26DF0FDF60"/>
            </w:placeholder>
            <w:temporary/>
            <w:showingPlcHdr/>
            <w15:appearance w15:val="hidden"/>
            <w:text/>
          </w:sdtPr>
          <w:sdtEndPr/>
          <w:sdtContent>
            <w:tc>
              <w:tcPr>
                <w:tcW w:w="7260" w:type="dxa"/>
              </w:tcPr>
              <w:p w:rsidR="009375A7" w:rsidRDefault="00864F5E">
                <w:pPr>
                  <w:pStyle w:val="ResumeText"/>
                </w:pPr>
                <w:r>
                  <w:t>You delivered that big presentation to rave reviews. Don’t be shy about it now! This is the place to show how well you work and play with others.</w:t>
                </w:r>
              </w:p>
            </w:tc>
          </w:sdtContent>
        </w:sdt>
      </w:tr>
      <w:tr w:rsidR="009375A7" w:rsidTr="004F0A26">
        <w:trPr>
          <w:trHeight w:val="14"/>
        </w:trPr>
        <w:tc>
          <w:tcPr>
            <w:tcW w:w="1909" w:type="dxa"/>
          </w:tcPr>
          <w:p w:rsidR="009375A7" w:rsidRDefault="00864F5E" w:rsidP="004F0A26">
            <w:pPr>
              <w:pStyle w:val="Heading1"/>
              <w:jc w:val="center"/>
            </w:pPr>
            <w:r>
              <w:t>Leadership</w:t>
            </w:r>
          </w:p>
        </w:tc>
        <w:tc>
          <w:tcPr>
            <w:tcW w:w="381" w:type="dxa"/>
            <w:gridSpan w:val="2"/>
          </w:tcPr>
          <w:p w:rsidR="009375A7" w:rsidRDefault="009375A7"/>
        </w:tc>
        <w:sdt>
          <w:sdtPr>
            <w:id w:val="2002840272"/>
            <w:placeholder>
              <w:docPart w:val="C4FDB8B7C3EC433E96D27949BD66AE5C"/>
            </w:placeholder>
            <w:temporary/>
            <w:showingPlcHdr/>
            <w15:appearance w15:val="hidden"/>
            <w:text/>
          </w:sdtPr>
          <w:sdtEndPr/>
          <w:sdtContent>
            <w:tc>
              <w:tcPr>
                <w:tcW w:w="7456" w:type="dxa"/>
                <w:gridSpan w:val="2"/>
              </w:tcPr>
              <w:p w:rsidR="009375A7" w:rsidRDefault="00864F5E">
                <w:pPr>
                  <w:pStyle w:val="ResumeText"/>
                </w:pPr>
                <w:r>
                  <w:t>Are you president of your fraternity, head of the condo board, or a team lead for your favorit</w:t>
                </w:r>
                <w:r>
                  <w:t>e charity? You’re a natural leader—tell it like it is!</w:t>
                </w:r>
              </w:p>
            </w:tc>
          </w:sdtContent>
        </w:sdt>
      </w:tr>
      <w:tr w:rsidR="009375A7" w:rsidTr="004F0A26">
        <w:tc>
          <w:tcPr>
            <w:tcW w:w="1909" w:type="dxa"/>
          </w:tcPr>
          <w:p w:rsidR="009375A7" w:rsidRDefault="00864F5E">
            <w:pPr>
              <w:pStyle w:val="Heading1"/>
            </w:pPr>
            <w:r>
              <w:t>References</w:t>
            </w:r>
          </w:p>
        </w:tc>
        <w:tc>
          <w:tcPr>
            <w:tcW w:w="381" w:type="dxa"/>
            <w:gridSpan w:val="2"/>
          </w:tcPr>
          <w:p w:rsidR="009375A7" w:rsidRDefault="009375A7"/>
        </w:tc>
        <w:tc>
          <w:tcPr>
            <w:tcW w:w="7456" w:type="dxa"/>
            <w:gridSpan w:val="2"/>
          </w:tcPr>
          <w:sdt>
            <w:sdtPr>
              <w:rPr>
                <w:rFonts w:asciiTheme="minorHAnsi" w:eastAsiaTheme="minorEastAsia" w:hAnsiTheme="minorHAnsi" w:cstheme="minorBidi"/>
                <w:b w:val="0"/>
                <w:caps w:val="0"/>
                <w:color w:val="595959" w:themeColor="text1" w:themeTint="A6"/>
                <w14:ligatures w14:val="none"/>
              </w:rPr>
              <w:id w:val="-1883713024"/>
              <w15:color w:val="C0C0C0"/>
              <w15:repeatingSection/>
            </w:sdtPr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caps w:val="0"/>
                    <w:color w:val="595959" w:themeColor="text1" w:themeTint="A6"/>
                    <w14:ligatures w14:val="none"/>
                  </w:rPr>
                  <w:id w:val="-1368215953"/>
                  <w:placeholder>
                    <w:docPart w:val="47E28BF0E4A64040B1AFA8FEDFCDCEC9"/>
                  </w:placeholder>
                  <w15:color w:val="C0C0C0"/>
                  <w15:repeatingSectionItem/>
                </w:sdtPr>
                <w:sdtEndPr/>
                <w:sdtContent>
                  <w:p w:rsidR="009375A7" w:rsidRPr="00002BA8" w:rsidRDefault="00E64CD9" w:rsidP="00002BA8">
                    <w:pPr>
                      <w:pStyle w:val="Heading2"/>
                    </w:pPr>
                    <w:r>
                      <w:rPr>
                        <w:rStyle w:val="HeaderChar"/>
                        <w:rFonts w:ascii="Times New Roman" w:eastAsia="Times New Roman" w:hAnsi="Times New Roman" w:cs="Times New Roman"/>
                        <w:color w:val="1D1B11"/>
                        <w:kern w:val="0"/>
                        <w:sz w:val="22"/>
                        <w:szCs w:val="22"/>
                        <w:lang w:val="en-GB" w:eastAsia="en-US"/>
                      </w:rPr>
                      <w:t>MR DDAMBA ABDUL</w:t>
                    </w:r>
                  </w:p>
                  <w:p w:rsidR="00002BA8" w:rsidRDefault="00E64CD9" w:rsidP="00002BA8">
                    <w:pPr>
                      <w:pStyle w:val="ResumeText"/>
                      <w:rPr>
                        <w:rFonts w:ascii="Times New Roman" w:eastAsia="Calibri" w:hAnsi="Times New Roman" w:cs="SimSun"/>
                        <w:color w:val="1D1B11"/>
                        <w:kern w:val="0"/>
                        <w:sz w:val="22"/>
                        <w:szCs w:val="22"/>
                        <w:lang w:eastAsia="en-US"/>
                      </w:rPr>
                    </w:pPr>
                    <w:r>
                      <w:rPr>
                        <w:rFonts w:ascii="Times New Roman" w:eastAsia="Calibri" w:hAnsi="Times New Roman" w:cs="SimSun"/>
                        <w:color w:val="1D1B11"/>
                        <w:kern w:val="0"/>
                        <w:sz w:val="22"/>
                        <w:szCs w:val="22"/>
                        <w:lang w:eastAsia="en-US"/>
                      </w:rPr>
                      <w:t>Lecturer, Department of Business Computing</w:t>
                    </w:r>
                  </w:p>
                  <w:p w:rsidR="009375A7" w:rsidRDefault="00E64CD9" w:rsidP="00002BA8">
                    <w:pPr>
                      <w:pStyle w:val="ResumeText"/>
                    </w:pPr>
                    <w:r>
                      <w:rPr>
                        <w:rFonts w:ascii="Times New Roman" w:eastAsia="Calibri" w:hAnsi="Times New Roman" w:cs="SimSun"/>
                        <w:color w:val="1D1B11"/>
                        <w:kern w:val="0"/>
                        <w:sz w:val="22"/>
                        <w:szCs w:val="22"/>
                        <w:lang w:eastAsia="en-US"/>
                      </w:rPr>
                      <w:t>Makerere University Business School</w:t>
                    </w:r>
                  </w:p>
                  <w:p w:rsidR="00E64CD9" w:rsidRPr="00E82CA1" w:rsidRDefault="00E64CD9" w:rsidP="00E64CD9">
                    <w:pPr>
                      <w:spacing w:after="0"/>
                      <w:jc w:val="both"/>
                      <w:rPr>
                        <w:rFonts w:ascii="Times New Roman" w:hAnsi="Times New Roman"/>
                        <w:color w:val="1D1B11"/>
                      </w:rPr>
                    </w:pPr>
                    <w:r w:rsidRPr="00E82CA1">
                      <w:rPr>
                        <w:rFonts w:ascii="Times New Roman" w:eastAsia="Times New Roman" w:hAnsi="Times New Roman" w:cs="Times New Roman"/>
                        <w:color w:val="1D1B11"/>
                      </w:rPr>
                      <w:t>P.O Box 1337, Kampala (U)</w:t>
                    </w:r>
                  </w:p>
                  <w:p w:rsidR="00E64CD9" w:rsidRDefault="00E64CD9" w:rsidP="00E64CD9">
                    <w:pPr>
                      <w:spacing w:after="0" w:line="240" w:lineRule="auto"/>
                      <w:jc w:val="both"/>
                      <w:rPr>
                        <w:rFonts w:ascii="Times New Roman" w:eastAsia="Times New Roman" w:hAnsi="Times New Roman" w:cs="Times New Roman"/>
                        <w:color w:val="1D1B11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1D1B11"/>
                      </w:rPr>
                      <w:t>0703348992</w:t>
                    </w:r>
                  </w:p>
                  <w:p w:rsidR="00311E57" w:rsidRDefault="00311E57" w:rsidP="00E64CD9">
                    <w:pPr>
                      <w:spacing w:after="0" w:line="240" w:lineRule="auto"/>
                      <w:jc w:val="both"/>
                      <w:rPr>
                        <w:rFonts w:ascii="Times New Roman" w:eastAsia="Times New Roman" w:hAnsi="Times New Roman" w:cs="Times New Roman"/>
                        <w:color w:val="1D1B11"/>
                      </w:rPr>
                    </w:pPr>
                    <w:hyperlink r:id="rId10" w:history="1">
                      <w:r w:rsidRPr="00376674">
                        <w:rPr>
                          <w:rStyle w:val="Hyperlink"/>
                          <w:rFonts w:ascii="Times New Roman" w:eastAsia="Times New Roman" w:hAnsi="Times New Roman" w:cs="Times New Roman"/>
                        </w:rPr>
                        <w:t>addamba@mubs.ac.ug</w:t>
                      </w:r>
                    </w:hyperlink>
                  </w:p>
                  <w:p w:rsidR="00E64CD9" w:rsidRPr="00E64CD9" w:rsidRDefault="00864F5E" w:rsidP="00311E57">
                    <w:pPr>
                      <w:spacing w:after="0" w:line="240" w:lineRule="auto"/>
                      <w:jc w:val="both"/>
                      <w:rPr>
                        <w:rFonts w:ascii="Times New Roman" w:hAnsi="Times New Roman"/>
                        <w:color w:val="1D1B11"/>
                      </w:rPr>
                    </w:pPr>
                  </w:p>
                </w:sdtContent>
              </w:sdt>
              <w:sdt>
                <w:sdtPr>
                  <w:rPr>
                    <w:rFonts w:asciiTheme="minorHAnsi" w:eastAsiaTheme="minorEastAsia" w:hAnsiTheme="minorHAnsi" w:cstheme="minorBidi"/>
                    <w:b w:val="0"/>
                    <w:caps w:val="0"/>
                    <w:color w:val="595959" w:themeColor="text1" w:themeTint="A6"/>
                    <w14:ligatures w14:val="none"/>
                  </w:rPr>
                  <w:id w:val="2003316127"/>
                  <w:placeholder>
                    <w:docPart w:val="5C5E025B26E84432AECAB139A8FFBE1D"/>
                  </w:placeholder>
                  <w15:color w:val="C0C0C0"/>
                  <w15:repeatingSectionItem/>
                </w:sdtPr>
                <w:sdtEndPr/>
                <w:sdtContent>
                  <w:p w:rsidR="00E64CD9" w:rsidRPr="00002BA8" w:rsidRDefault="00E64CD9" w:rsidP="00002BA8">
                    <w:pPr>
                      <w:pStyle w:val="Heading2"/>
                    </w:pPr>
                    <w:r w:rsidRPr="00002BA8">
                      <w:rPr>
                        <w:rStyle w:val="HeaderChar"/>
                        <w:rFonts w:ascii="Times New Roman" w:eastAsia="Times New Roman" w:hAnsi="Times New Roman" w:cs="Times New Roman"/>
                        <w:color w:val="1D1B11"/>
                        <w:kern w:val="0"/>
                        <w:sz w:val="22"/>
                        <w:szCs w:val="22"/>
                        <w:lang w:val="en-GB" w:eastAsia="en-US"/>
                      </w:rPr>
                      <w:t>Ms. Patricia May</w:t>
                    </w:r>
                    <w:bookmarkStart w:id="0" w:name="_GoBack"/>
                    <w:bookmarkEnd w:id="0"/>
                  </w:p>
                  <w:p w:rsidR="00E64CD9" w:rsidRDefault="00E64CD9" w:rsidP="00002BA8">
                    <w:pPr>
                      <w:pStyle w:val="ResumeText"/>
                      <w:rPr>
                        <w:rFonts w:ascii="Times New Roman" w:eastAsia="Calibri" w:hAnsi="Times New Roman" w:cs="SimSun"/>
                        <w:color w:val="1D1B11"/>
                        <w:kern w:val="0"/>
                        <w:sz w:val="22"/>
                        <w:szCs w:val="22"/>
                        <w:lang w:eastAsia="en-US"/>
                      </w:rPr>
                    </w:pPr>
                    <w:r w:rsidRPr="00002BA8">
                      <w:rPr>
                        <w:rFonts w:ascii="Times New Roman" w:eastAsia="Calibri" w:hAnsi="Times New Roman" w:cs="SimSun"/>
                        <w:color w:val="1D1B11"/>
                        <w:kern w:val="0"/>
                        <w:sz w:val="22"/>
                        <w:szCs w:val="22"/>
                        <w:lang w:eastAsia="en-US"/>
                      </w:rPr>
                      <w:t>Internal Audit</w:t>
                    </w:r>
                  </w:p>
                  <w:p w:rsidR="00E64CD9" w:rsidRDefault="00E64CD9" w:rsidP="00002BA8">
                    <w:pPr>
                      <w:pStyle w:val="ResumeText"/>
                    </w:pPr>
                    <w:r w:rsidRPr="00002BA8">
                      <w:rPr>
                        <w:rFonts w:ascii="Times New Roman" w:eastAsia="Calibri" w:hAnsi="Times New Roman" w:cs="SimSun"/>
                        <w:color w:val="1D1B11"/>
                        <w:kern w:val="0"/>
                        <w:sz w:val="22"/>
                        <w:szCs w:val="22"/>
                        <w:lang w:eastAsia="en-US"/>
                      </w:rPr>
                      <w:t>Dfcu Bank</w:t>
                    </w:r>
                  </w:p>
                  <w:p w:rsidR="00E64CD9" w:rsidRPr="00E82CA1" w:rsidRDefault="00E64CD9" w:rsidP="00002BA8">
                    <w:pPr>
                      <w:spacing w:after="0"/>
                      <w:contextualSpacing/>
                      <w:jc w:val="both"/>
                      <w:rPr>
                        <w:rFonts w:ascii="Times New Roman" w:hAnsi="Times New Roman"/>
                        <w:color w:val="1D1B11"/>
                      </w:rPr>
                    </w:pPr>
                    <w:r w:rsidRPr="00E82CA1">
                      <w:rPr>
                        <w:rFonts w:ascii="Times New Roman" w:hAnsi="Times New Roman"/>
                        <w:color w:val="1D1B11"/>
                      </w:rPr>
                      <w:t>0778072820/0792576451</w:t>
                    </w:r>
                  </w:p>
                  <w:p w:rsidR="00E64CD9" w:rsidRDefault="00E64CD9" w:rsidP="00E64CD9">
                    <w:pPr>
                      <w:spacing w:after="0"/>
                      <w:contextualSpacing/>
                      <w:jc w:val="both"/>
                      <w:rPr>
                        <w:rFonts w:ascii="Times New Roman" w:hAnsi="Times New Roman"/>
                        <w:color w:val="1D1B11"/>
                      </w:rPr>
                    </w:pPr>
                    <w:hyperlink r:id="rId11" w:history="1">
                      <w:r w:rsidRPr="00376674">
                        <w:rPr>
                          <w:rStyle w:val="Hyperlink"/>
                          <w:rFonts w:ascii="Times New Roman" w:hAnsi="Times New Roman"/>
                        </w:rPr>
                        <w:t>Pmay@dfcugroup.com</w:t>
                      </w:r>
                    </w:hyperlink>
                  </w:p>
                  <w:p w:rsidR="00E64CD9" w:rsidRPr="00E64CD9" w:rsidRDefault="00E64CD9" w:rsidP="00E64CD9">
                    <w:pPr>
                      <w:spacing w:after="0"/>
                      <w:contextualSpacing/>
                      <w:jc w:val="both"/>
                      <w:rPr>
                        <w:rFonts w:ascii="Times New Roman" w:hAnsi="Times New Roman"/>
                        <w:color w:val="1D1B11"/>
                      </w:rPr>
                    </w:pPr>
                  </w:p>
                </w:sdtContent>
              </w:sdt>
              <w:sdt>
                <w:sdtPr>
                  <w:rPr>
                    <w:rFonts w:asciiTheme="minorHAnsi" w:eastAsiaTheme="minorEastAsia" w:hAnsiTheme="minorHAnsi" w:cstheme="minorBidi"/>
                    <w:b w:val="0"/>
                    <w:caps w:val="0"/>
                    <w:color w:val="595959" w:themeColor="text1" w:themeTint="A6"/>
                    <w14:ligatures w14:val="none"/>
                  </w:rPr>
                  <w:id w:val="1285223647"/>
                  <w:placeholder>
                    <w:docPart w:val="FD9A7E341FB14633AFF3C5F6F283E07B"/>
                  </w:placeholder>
                  <w15:color w:val="C0C0C0"/>
                  <w15:repeatingSectionItem/>
                </w:sdtPr>
                <w:sdtEndPr/>
                <w:sdtContent>
                  <w:p w:rsidR="00E64CD9" w:rsidRPr="00002BA8" w:rsidRDefault="00E64CD9" w:rsidP="00002BA8">
                    <w:pPr>
                      <w:pStyle w:val="Heading2"/>
                    </w:pPr>
                    <w:r>
                      <w:rPr>
                        <w:rStyle w:val="HeaderChar"/>
                        <w:rFonts w:ascii="Times New Roman" w:eastAsia="Times New Roman" w:hAnsi="Times New Roman" w:cs="Times New Roman"/>
                        <w:color w:val="1D1B11"/>
                        <w:kern w:val="0"/>
                        <w:sz w:val="22"/>
                        <w:szCs w:val="22"/>
                        <w:lang w:val="en-GB" w:eastAsia="en-US"/>
                      </w:rPr>
                      <w:t>MR EDIRISA KAGGWA</w:t>
                    </w:r>
                  </w:p>
                  <w:p w:rsidR="00E64CD9" w:rsidRDefault="00E64CD9" w:rsidP="00002BA8">
                    <w:pPr>
                      <w:pStyle w:val="ResumeText"/>
                      <w:rPr>
                        <w:rFonts w:ascii="Times New Roman" w:eastAsia="Calibri" w:hAnsi="Times New Roman" w:cs="SimSun"/>
                        <w:color w:val="1D1B11"/>
                        <w:kern w:val="0"/>
                        <w:sz w:val="22"/>
                        <w:szCs w:val="22"/>
                        <w:lang w:eastAsia="en-US"/>
                      </w:rPr>
                    </w:pPr>
                    <w:r>
                      <w:rPr>
                        <w:rFonts w:ascii="Times New Roman" w:eastAsia="Calibri" w:hAnsi="Times New Roman" w:cs="SimSun"/>
                        <w:color w:val="1D1B11"/>
                        <w:kern w:val="0"/>
                        <w:sz w:val="22"/>
                        <w:szCs w:val="22"/>
                        <w:lang w:eastAsia="en-US"/>
                      </w:rPr>
                      <w:t>Treasurer Officer</w:t>
                    </w:r>
                  </w:p>
                  <w:p w:rsidR="00E64CD9" w:rsidRDefault="00E64CD9" w:rsidP="00002BA8">
                    <w:pPr>
                      <w:pStyle w:val="ResumeText"/>
                    </w:pPr>
                    <w:r>
                      <w:rPr>
                        <w:rFonts w:ascii="Times New Roman" w:eastAsia="Calibri" w:hAnsi="Times New Roman" w:cs="SimSun"/>
                        <w:color w:val="1D1B11"/>
                        <w:kern w:val="0"/>
                        <w:sz w:val="22"/>
                        <w:szCs w:val="22"/>
                        <w:lang w:eastAsia="en-US"/>
                      </w:rPr>
                      <w:t>Pride Microfinance Limited (MDI)</w:t>
                    </w:r>
                  </w:p>
                  <w:p w:rsidR="00E64CD9" w:rsidRPr="00E82CA1" w:rsidRDefault="00E64CD9" w:rsidP="00002BA8">
                    <w:pPr>
                      <w:spacing w:after="0"/>
                      <w:contextualSpacing/>
                      <w:jc w:val="both"/>
                      <w:rPr>
                        <w:rFonts w:ascii="Times New Roman" w:hAnsi="Times New Roman"/>
                        <w:color w:val="1D1B11"/>
                      </w:rPr>
                    </w:pPr>
                    <w:r w:rsidRPr="00E82CA1">
                      <w:rPr>
                        <w:rFonts w:ascii="Times New Roman" w:hAnsi="Times New Roman"/>
                        <w:color w:val="1D1B11"/>
                      </w:rPr>
                      <w:t>0778072820/0792576451</w:t>
                    </w:r>
                  </w:p>
                  <w:p w:rsidR="009375A7" w:rsidRPr="00E64CD9" w:rsidRDefault="00E64CD9" w:rsidP="00E64CD9">
                    <w:pPr>
                      <w:spacing w:after="0"/>
                      <w:contextualSpacing/>
                      <w:jc w:val="both"/>
                      <w:rPr>
                        <w:rFonts w:ascii="Times New Roman" w:hAnsi="Times New Roman"/>
                        <w:color w:val="1D1B11"/>
                      </w:rPr>
                    </w:pPr>
                    <w:r w:rsidRPr="00E82CA1">
                      <w:rPr>
                        <w:rFonts w:ascii="Times New Roman" w:hAnsi="Times New Roman"/>
                        <w:color w:val="1D1B11"/>
                      </w:rPr>
                      <w:t>Pmay@dfcugroup.com</w:t>
                    </w:r>
                  </w:p>
                </w:sdtContent>
              </w:sdt>
            </w:sdtContent>
          </w:sdt>
        </w:tc>
      </w:tr>
    </w:tbl>
    <w:p w:rsidR="009375A7" w:rsidRDefault="009375A7"/>
    <w:sectPr w:rsidR="009375A7" w:rsidSect="004F0A26">
      <w:footerReference w:type="default" r:id="rId12"/>
      <w:headerReference w:type="first" r:id="rId13"/>
      <w:pgSz w:w="11906" w:h="16838" w:code="9"/>
      <w:pgMar w:top="1080" w:right="1080" w:bottom="1080" w:left="108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4F5E" w:rsidRDefault="00864F5E">
      <w:pPr>
        <w:spacing w:before="0" w:after="0" w:line="240" w:lineRule="auto"/>
      </w:pPr>
      <w:r>
        <w:separator/>
      </w:r>
    </w:p>
  </w:endnote>
  <w:endnote w:type="continuationSeparator" w:id="0">
    <w:p w:rsidR="00864F5E" w:rsidRDefault="00864F5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75A7" w:rsidRDefault="00864F5E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4F0A26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4F5E" w:rsidRDefault="00864F5E">
      <w:pPr>
        <w:spacing w:before="0" w:after="0" w:line="240" w:lineRule="auto"/>
      </w:pPr>
      <w:r>
        <w:separator/>
      </w:r>
    </w:p>
  </w:footnote>
  <w:footnote w:type="continuationSeparator" w:id="0">
    <w:p w:rsidR="00864F5E" w:rsidRDefault="00864F5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0A26" w:rsidRDefault="004F0A26" w:rsidP="004F0A26">
    <w:pPr>
      <w:pStyle w:val="ContactInfo"/>
    </w:pPr>
    <w:sdt>
      <w:sdtPr>
        <w:alias w:val="Telephone"/>
        <w:tag w:val="Telephone"/>
        <w:id w:val="599758962"/>
        <w:placeholder>
          <w:docPart w:val="6C4714720BA7430E94FA586A5B33D300"/>
        </w:placeholder>
        <w:dataBinding w:prefixMappings="xmlns:ns0='http://schemas.microsoft.com/office/2006/coverPageProps' " w:xpath="/ns0:CoverPageProperties[1]/ns0:CompanyPhone[1]" w:storeItemID="{55AF091B-3C7A-41E3-B477-F2FDAA23CFDA}"/>
        <w:text/>
      </w:sdtPr>
      <w:sdtContent>
        <w:r>
          <w:t>+256 741273938</w:t>
        </w:r>
      </w:sdtContent>
    </w:sdt>
  </w:p>
  <w:sdt>
    <w:sdtPr>
      <w:alias w:val="Website"/>
      <w:tag w:val="Website"/>
      <w:id w:val="48967594"/>
      <w:placeholder>
        <w:docPart w:val="0072CD56A4DB4CADB124431B4BF12219"/>
      </w:placeholder>
      <w:showingPlcHdr/>
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<w:text/>
    </w:sdtPr>
    <w:sdtContent>
      <w:p w:rsidR="004F0A26" w:rsidRDefault="004F0A26" w:rsidP="004F0A26">
        <w:pPr>
          <w:pStyle w:val="ContactInfo"/>
        </w:pPr>
        <w:r>
          <w:t>[Website]</w:t>
        </w:r>
      </w:p>
    </w:sdtContent>
  </w:sdt>
  <w:sdt>
    <w:sdtPr>
      <w:rPr>
        <w:rStyle w:val="Emphasis"/>
      </w:rPr>
      <w:alias w:val="Email"/>
      <w:tag w:val=""/>
      <w:id w:val="1889536063"/>
      <w:placeholder>
        <w:docPart w:val="3703F324DB1F4512B62195D5E6235F28"/>
      </w:placeholder>
      <w:dataBinding w:prefixMappings="xmlns:ns0='http://schemas.microsoft.com/office/2006/coverPageProps' " w:xpath="/ns0:CoverPageProperties[1]/ns0:CompanyEmail[1]" w:storeItemID="{55AF091B-3C7A-41E3-B477-F2FDAA23CFDA}"/>
      <w:text/>
    </w:sdtPr>
    <w:sdtContent>
      <w:p w:rsidR="004F0A26" w:rsidRDefault="004F0A26" w:rsidP="004F0A26">
        <w:pPr>
          <w:pStyle w:val="ContactInfo"/>
          <w:rPr>
            <w:rStyle w:val="Emphasis"/>
          </w:rPr>
        </w:pPr>
        <w:r>
          <w:rPr>
            <w:rStyle w:val="Emphasis"/>
          </w:rPr>
          <w:t>Hashimkikambi7@gmail.com</w:t>
        </w:r>
      </w:p>
    </w:sdtContent>
  </w:sdt>
  <w:p w:rsidR="004F0A26" w:rsidRPr="004F0A26" w:rsidRDefault="004F0A26" w:rsidP="004F0A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BD2E25"/>
    <w:multiLevelType w:val="hybridMultilevel"/>
    <w:tmpl w:val="209C7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410188"/>
    <w:multiLevelType w:val="hybridMultilevel"/>
    <w:tmpl w:val="AEF22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8D4A9F"/>
    <w:multiLevelType w:val="hybridMultilevel"/>
    <w:tmpl w:val="D3D2C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CA7F78"/>
    <w:multiLevelType w:val="hybridMultilevel"/>
    <w:tmpl w:val="8C260D02"/>
    <w:lvl w:ilvl="0" w:tplc="C004045C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  <w:color w:val="1D1B11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5631CF"/>
    <w:multiLevelType w:val="hybridMultilevel"/>
    <w:tmpl w:val="43CC6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847"/>
    <w:rsid w:val="00002BA8"/>
    <w:rsid w:val="001A4F67"/>
    <w:rsid w:val="0027148C"/>
    <w:rsid w:val="002E5DC8"/>
    <w:rsid w:val="00311E57"/>
    <w:rsid w:val="00426568"/>
    <w:rsid w:val="004F0A26"/>
    <w:rsid w:val="006C7366"/>
    <w:rsid w:val="00804F33"/>
    <w:rsid w:val="00864F5E"/>
    <w:rsid w:val="009375A7"/>
    <w:rsid w:val="00C15457"/>
    <w:rsid w:val="00E64CD9"/>
    <w:rsid w:val="00F54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7CA935"/>
  <w15:chartTrackingRefBased/>
  <w15:docId w15:val="{C5EB8F64-E5A0-445F-84A2-D561AE9EB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iPriority="8" w:unhideWhenUsed="1" w:qFormat="1"/>
    <w:lsdException w:name="Signature" w:semiHidden="1" w:uiPriority="8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8" w:unhideWhenUsed="1" w:qFormat="1"/>
    <w:lsdException w:name="Date" w:semiHidden="1" w:uiPriority="8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qFormat="1"/>
    <w:lsdException w:name="Emphasis" w:semiHidden="1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kern w:val="20"/>
    </w:rPr>
  </w:style>
  <w:style w:type="paragraph" w:styleId="Heading1">
    <w:name w:val="heading 1"/>
    <w:basedOn w:val="Normal"/>
    <w:next w:val="Normal"/>
    <w:link w:val="Heading1Char"/>
    <w:uiPriority w:val="1"/>
    <w:unhideWhenUsed/>
    <w:qFormat/>
    <w:pPr>
      <w:jc w:val="right"/>
      <w:outlineLvl w:val="0"/>
    </w:pPr>
    <w:rPr>
      <w:rFonts w:asciiTheme="majorHAnsi" w:eastAsiaTheme="majorEastAsia" w:hAnsiTheme="majorHAnsi" w:cstheme="majorBidi"/>
      <w:caps/>
      <w:color w:val="7E97AD" w:themeColor="accent1"/>
      <w:sz w:val="21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"/>
    <w:rPr>
      <w:kern w:val="20"/>
    </w:rPr>
  </w:style>
  <w:style w:type="paragraph" w:styleId="Footer">
    <w:name w:val="footer"/>
    <w:basedOn w:val="Normal"/>
    <w:link w:val="FooterChar"/>
    <w:uiPriority w:val="2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FooterChar">
    <w:name w:val="Footer Char"/>
    <w:basedOn w:val="DefaultParagraphFont"/>
    <w:link w:val="Footer"/>
    <w:uiPriority w:val="2"/>
    <w:rPr>
      <w:kern w:val="20"/>
    </w:rPr>
  </w:style>
  <w:style w:type="paragraph" w:customStyle="1" w:styleId="ResumeText">
    <w:name w:val="Resume Text"/>
    <w:basedOn w:val="Normal"/>
    <w:qFormat/>
    <w:pPr>
      <w:spacing w:after="40"/>
      <w:ind w:right="144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aps/>
      <w:color w:val="7E97AD" w:themeColor="accent1"/>
      <w:kern w:val="20"/>
      <w:sz w:val="21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7E97AD" w:themeColor="accent1"/>
      <w:kern w:val="20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ResumeTable">
    <w:name w:val="Resume Table"/>
    <w:basedOn w:val="TableNormal"/>
    <w:uiPriority w:val="99"/>
    <w:tblPr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LetterTable">
    <w:name w:val="Letter Table"/>
    <w:basedOn w:val="TableNormal"/>
    <w:uiPriority w:val="99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paragraph" w:styleId="Date">
    <w:name w:val="Date"/>
    <w:basedOn w:val="Normal"/>
    <w:next w:val="Normal"/>
    <w:link w:val="DateChar"/>
    <w:uiPriority w:val="8"/>
    <w:qFormat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DateChar">
    <w:name w:val="Date Char"/>
    <w:basedOn w:val="DefaultParagraphFont"/>
    <w:link w:val="Date"/>
    <w:uiPriority w:val="8"/>
    <w:rPr>
      <w:rFonts w:asciiTheme="majorHAnsi" w:eastAsiaTheme="majorEastAsia" w:hAnsiTheme="majorHAnsi" w:cstheme="majorBidi"/>
      <w:caps/>
      <w:color w:val="7E97AD" w:themeColor="accent1"/>
      <w:kern w:val="20"/>
    </w:rPr>
  </w:style>
  <w:style w:type="paragraph" w:customStyle="1" w:styleId="Recipient">
    <w:name w:val="Recipient"/>
    <w:basedOn w:val="Normal"/>
    <w:uiPriority w:val="8"/>
    <w:unhideWhenUsed/>
    <w:qFormat/>
    <w:pPr>
      <w:spacing w:after="40"/>
    </w:pPr>
    <w:rPr>
      <w:b/>
      <w:bCs/>
    </w:rPr>
  </w:style>
  <w:style w:type="paragraph" w:styleId="Salutation">
    <w:name w:val="Salutation"/>
    <w:basedOn w:val="Normal"/>
    <w:next w:val="Normal"/>
    <w:link w:val="SalutationChar"/>
    <w:uiPriority w:val="8"/>
    <w:unhideWhenUsed/>
    <w:qFormat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8"/>
    <w:rPr>
      <w:kern w:val="20"/>
    </w:rPr>
  </w:style>
  <w:style w:type="paragraph" w:styleId="Closing">
    <w:name w:val="Closing"/>
    <w:basedOn w:val="Normal"/>
    <w:link w:val="ClosingChar"/>
    <w:uiPriority w:val="8"/>
    <w:unhideWhenUsed/>
    <w:qFormat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8"/>
    <w:rPr>
      <w:kern w:val="20"/>
    </w:rPr>
  </w:style>
  <w:style w:type="paragraph" w:styleId="Signature">
    <w:name w:val="Signature"/>
    <w:basedOn w:val="Normal"/>
    <w:link w:val="SignatureChar"/>
    <w:uiPriority w:val="8"/>
    <w:unhideWhenUsed/>
    <w:qFormat/>
    <w:pPr>
      <w:spacing w:after="480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8"/>
    <w:rPr>
      <w:b/>
      <w:bCs/>
      <w:kern w:val="20"/>
    </w:rPr>
  </w:style>
  <w:style w:type="character" w:styleId="Emphasis">
    <w:name w:val="Emphasis"/>
    <w:basedOn w:val="DefaultParagraphFont"/>
    <w:uiPriority w:val="2"/>
    <w:unhideWhenUsed/>
    <w:qFormat/>
    <w:rPr>
      <w:color w:val="7E97AD" w:themeColor="accent1"/>
    </w:rPr>
  </w:style>
  <w:style w:type="paragraph" w:customStyle="1" w:styleId="ContactInfo">
    <w:name w:val="Contact Info"/>
    <w:basedOn w:val="Normal"/>
    <w:uiPriority w:val="2"/>
    <w:qFormat/>
    <w:pPr>
      <w:spacing w:after="0" w:line="240" w:lineRule="auto"/>
      <w:jc w:val="right"/>
    </w:pPr>
    <w:rPr>
      <w:sz w:val="18"/>
    </w:rPr>
  </w:style>
  <w:style w:type="paragraph" w:customStyle="1" w:styleId="Name">
    <w:name w:val="Name"/>
    <w:basedOn w:val="Normal"/>
    <w:next w:val="Normal"/>
    <w:uiPriority w:val="1"/>
    <w:qFormat/>
    <w:pPr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</w:rPr>
  </w:style>
  <w:style w:type="paragraph" w:styleId="ListParagraph">
    <w:name w:val="List Paragraph"/>
    <w:basedOn w:val="Normal"/>
    <w:uiPriority w:val="34"/>
    <w:qFormat/>
    <w:rsid w:val="00002BA8"/>
    <w:pPr>
      <w:spacing w:before="0" w:after="200" w:line="276" w:lineRule="auto"/>
      <w:ind w:left="720"/>
      <w:contextualSpacing/>
    </w:pPr>
    <w:rPr>
      <w:rFonts w:ascii="Calibri" w:eastAsia="Calibri" w:hAnsi="Calibri" w:cs="SimSun"/>
      <w:color w:val="auto"/>
      <w:kern w:val="0"/>
      <w:sz w:val="22"/>
      <w:szCs w:val="22"/>
      <w:lang w:val="en-GB" w:eastAsia="en-US"/>
    </w:rPr>
  </w:style>
  <w:style w:type="character" w:customStyle="1" w:styleId="InternetLink">
    <w:name w:val="Internet Link"/>
    <w:basedOn w:val="DefaultParagraphFont"/>
    <w:uiPriority w:val="99"/>
    <w:rsid w:val="00002BA8"/>
    <w:rPr>
      <w:color w:val="0000FF"/>
      <w:u w:val="single"/>
    </w:rPr>
  </w:style>
  <w:style w:type="character" w:styleId="Hyperlink">
    <w:name w:val="Hyperlink"/>
    <w:basedOn w:val="DefaultParagraphFont"/>
    <w:uiPriority w:val="99"/>
    <w:unhideWhenUsed/>
    <w:rsid w:val="00E64CD9"/>
    <w:rPr>
      <w:color w:val="646464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Pmay@dfcugroup.com" TargetMode="External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hyperlink" Target="mailto:addamba@mubs.ac.ug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3\Timeless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FC41B21F502490988C457732A1443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C383AD-B59B-4BA1-8445-CFC5B9422C1C}"/>
      </w:docPartPr>
      <w:docPartBody>
        <w:p w:rsidR="00000000" w:rsidRDefault="00EE3CDF">
          <w:pPr>
            <w:pStyle w:val="1FC41B21F502490988C457732A14436F"/>
          </w:pPr>
          <w:r>
            <w:t>[Your Name]</w:t>
          </w:r>
        </w:p>
      </w:docPartBody>
    </w:docPart>
    <w:docPart>
      <w:docPartPr>
        <w:name w:val="0B014A130711466489F950BC4E3C6A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8C0FCB-A902-4C44-8F0E-4F037374CD65}"/>
      </w:docPartPr>
      <w:docPartBody>
        <w:p w:rsidR="00000000" w:rsidRDefault="00EE3CDF">
          <w:pPr>
            <w:pStyle w:val="0B014A130711466489F950BC4E3C6A84"/>
          </w:pPr>
          <w:r>
            <w:t xml:space="preserve">Check out the few quick tips below to help you get started. To replace any tip text with your own, just click it and start typing. </w:t>
          </w:r>
        </w:p>
      </w:docPartBody>
    </w:docPart>
    <w:docPart>
      <w:docPartPr>
        <w:name w:val="47E28BF0E4A64040B1AFA8FEDFCDCE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BB16CF-B379-43B0-99CE-EB8842AC8ED4}"/>
      </w:docPartPr>
      <w:docPartBody>
        <w:p w:rsidR="00000000" w:rsidRDefault="00EE3CDF">
          <w:pPr>
            <w:pStyle w:val="47E28BF0E4A64040B1AFA8FEDFCDCEC9"/>
          </w:pPr>
          <w:r>
            <w:rPr>
              <w:rStyle w:val="PlaceholderText"/>
            </w:rPr>
            <w:t>Enter</w:t>
          </w:r>
          <w:r>
            <w:rPr>
              <w:rStyle w:val="PlaceholderText"/>
            </w:rPr>
            <w:t xml:space="preserve">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1F600DD64284A1AA77DF00F936731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B76462-C62E-414E-8FAD-B40B7AA8FF61}"/>
      </w:docPartPr>
      <w:docPartBody>
        <w:p w:rsidR="00000000" w:rsidRDefault="00EE3CDF">
          <w:pPr>
            <w:pStyle w:val="D1F600DD64284A1AA77DF00F936731C3"/>
          </w:pPr>
          <w:r>
            <w:t>[Job Title, Company Name]</w:t>
          </w:r>
        </w:p>
      </w:docPartBody>
    </w:docPart>
    <w:docPart>
      <w:docPartPr>
        <w:name w:val="9FA381BC79B447A99E6A736442236D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98773A-3B14-4B15-81DC-61CA7737AC2C}"/>
      </w:docPartPr>
      <w:docPartBody>
        <w:p w:rsidR="00000000" w:rsidRDefault="00EE3CDF">
          <w:pPr>
            <w:pStyle w:val="9FA381BC79B447A99E6A736442236D0F"/>
          </w:pPr>
          <w:r>
            <w:t xml:space="preserve">[Dates From – </w:t>
          </w:r>
          <w:r>
            <w:t>To]</w:t>
          </w:r>
        </w:p>
      </w:docPartBody>
    </w:docPart>
    <w:docPart>
      <w:docPartPr>
        <w:name w:val="E31FDF428DE34401BB0F8C54F22CCF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187D02-739C-4E31-8293-B46BB33653F6}"/>
      </w:docPartPr>
      <w:docPartBody>
        <w:p w:rsidR="00000000" w:rsidRDefault="00EE3CDF">
          <w:pPr>
            <w:pStyle w:val="E31FDF428DE34401BB0F8C54F22CCFCA"/>
          </w:pPr>
          <w:r>
            <w:t>This is the place for a brief summary of your key responsibilities and most stellar accomplishments.</w:t>
          </w:r>
        </w:p>
      </w:docPartBody>
    </w:docPart>
    <w:docPart>
      <w:docPartPr>
        <w:name w:val="A01110404E674CF794DF1B26DF0FDF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0CDB16-6A62-4788-952F-738FED6DFA98}"/>
      </w:docPartPr>
      <w:docPartBody>
        <w:p w:rsidR="00000000" w:rsidRDefault="00EE3CDF">
          <w:pPr>
            <w:pStyle w:val="A01110404E674CF794DF1B26DF0FDF60"/>
          </w:pPr>
          <w:r>
            <w:t xml:space="preserve">You delivered that big presentation to rave </w:t>
          </w:r>
          <w:r>
            <w:t>reviews. Don’t be shy about it now! This is the place to show how well you work and play with others.</w:t>
          </w:r>
        </w:p>
      </w:docPartBody>
    </w:docPart>
    <w:docPart>
      <w:docPartPr>
        <w:name w:val="C4FDB8B7C3EC433E96D27949BD66AE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342CB5-314A-4D33-9005-83534EA1EA21}"/>
      </w:docPartPr>
      <w:docPartBody>
        <w:p w:rsidR="00000000" w:rsidRDefault="00EE3CDF">
          <w:pPr>
            <w:pStyle w:val="C4FDB8B7C3EC433E96D27949BD66AE5C"/>
          </w:pPr>
          <w:r>
            <w:t>Are you president of your fraternity, head of the condo board, or a team lead for your favorite charity? You’re a natural leader—tell it like it is!</w:t>
          </w:r>
        </w:p>
      </w:docPartBody>
    </w:docPart>
    <w:docPart>
      <w:docPartPr>
        <w:name w:val="4ACFA5B8C1604C45BB035FBF770344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166069-E06A-47B7-87A2-A27884A77037}"/>
      </w:docPartPr>
      <w:docPartBody>
        <w:p w:rsidR="00000000" w:rsidRDefault="00EC4E87" w:rsidP="00EC4E87">
          <w:pPr>
            <w:pStyle w:val="4ACFA5B8C1604C45BB035FBF770344FF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FA2BCA5509F04B7F9CF937DD7D42A2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7AC3BF-8FE7-480A-B1DE-B9F235B909C7}"/>
      </w:docPartPr>
      <w:docPartBody>
        <w:p w:rsidR="00000000" w:rsidRDefault="00EC4E87" w:rsidP="00EC4E87">
          <w:pPr>
            <w:pStyle w:val="FA2BCA5509F04B7F9CF937DD7D42A24F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F5EAEDA8B9F4C8084F803F128857D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CEC8CE-70C9-42D4-ADE8-812BEC853495}"/>
      </w:docPartPr>
      <w:docPartBody>
        <w:p w:rsidR="00000000" w:rsidRDefault="00EC4E87" w:rsidP="00EC4E87">
          <w:pPr>
            <w:pStyle w:val="9F5EAEDA8B9F4C8084F803F128857DA5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292426E9BEC464680F3994C110C07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EE9C70-D243-410B-A10C-38FFCFE10A08}"/>
      </w:docPartPr>
      <w:docPartBody>
        <w:p w:rsidR="00000000" w:rsidRDefault="00EC4E87" w:rsidP="00EC4E87">
          <w:pPr>
            <w:pStyle w:val="8292426E9BEC464680F3994C110C07B3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5C5E025B26E84432AECAB139A8FFBE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BEF604-B200-4233-868B-FEFADBA1B491}"/>
      </w:docPartPr>
      <w:docPartBody>
        <w:p w:rsidR="00000000" w:rsidRDefault="00EC4E87" w:rsidP="00EC4E87">
          <w:pPr>
            <w:pStyle w:val="5C5E025B26E84432AECAB139A8FFBE1D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FD9A7E341FB14633AFF3C5F6F283E0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B16F86-6B5C-42BA-ADEC-8E031040BA50}"/>
      </w:docPartPr>
      <w:docPartBody>
        <w:p w:rsidR="00000000" w:rsidRDefault="00EC4E87" w:rsidP="00EC4E87">
          <w:pPr>
            <w:pStyle w:val="FD9A7E341FB14633AFF3C5F6F283E07B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6C4714720BA7430E94FA586A5B33D3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8A40AD-9BB1-4E2C-A822-7FEA507F878A}"/>
      </w:docPartPr>
      <w:docPartBody>
        <w:p w:rsidR="00000000" w:rsidRDefault="00EC4E87" w:rsidP="00EC4E87">
          <w:pPr>
            <w:pStyle w:val="6C4714720BA7430E94FA586A5B33D300"/>
          </w:pPr>
          <w:r>
            <w:t>[Telephone]</w:t>
          </w:r>
        </w:p>
      </w:docPartBody>
    </w:docPart>
    <w:docPart>
      <w:docPartPr>
        <w:name w:val="0072CD56A4DB4CADB124431B4BF122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1F4240-F4A1-4ABE-B3B5-EFE99C6046E4}"/>
      </w:docPartPr>
      <w:docPartBody>
        <w:p w:rsidR="00000000" w:rsidRDefault="00EC4E87" w:rsidP="00EC4E87">
          <w:pPr>
            <w:pStyle w:val="0072CD56A4DB4CADB124431B4BF12219"/>
          </w:pPr>
          <w:r>
            <w:t>[Website]</w:t>
          </w:r>
        </w:p>
      </w:docPartBody>
    </w:docPart>
    <w:docPart>
      <w:docPartPr>
        <w:name w:val="3703F324DB1F4512B62195D5E6235F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8FA312-F136-47EA-BC0B-01C52CF9C4D7}"/>
      </w:docPartPr>
      <w:docPartBody>
        <w:p w:rsidR="00000000" w:rsidRDefault="00EC4E87" w:rsidP="00EC4E87">
          <w:pPr>
            <w:pStyle w:val="3703F324DB1F4512B62195D5E6235F28"/>
          </w:pPr>
          <w:r>
            <w:rPr>
              <w:rStyle w:val="Emphasis"/>
            </w:rPr>
            <w:t>[Email]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E87"/>
    <w:rsid w:val="00EC4E87"/>
    <w:rsid w:val="00EE3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AAB525419A047C382F584ACA83BC7EA">
    <w:name w:val="DAAB525419A047C382F584ACA83BC7EA"/>
  </w:style>
  <w:style w:type="paragraph" w:customStyle="1" w:styleId="2F10A03CEFE24E67B47A3C236F3D7D77">
    <w:name w:val="2F10A03CEFE24E67B47A3C236F3D7D77"/>
  </w:style>
  <w:style w:type="paragraph" w:customStyle="1" w:styleId="0D7EA7275C42494999A77C12E9F87A0B">
    <w:name w:val="0D7EA7275C42494999A77C12E9F87A0B"/>
  </w:style>
  <w:style w:type="paragraph" w:customStyle="1" w:styleId="690E702E1DCC4DF181640924E831CC39">
    <w:name w:val="690E702E1DCC4DF181640924E831CC39"/>
  </w:style>
  <w:style w:type="character" w:styleId="Emphasis">
    <w:name w:val="Emphasis"/>
    <w:basedOn w:val="DefaultParagraphFont"/>
    <w:uiPriority w:val="2"/>
    <w:unhideWhenUsed/>
    <w:qFormat/>
    <w:rsid w:val="00EC4E87"/>
    <w:rPr>
      <w:color w:val="5B9BD5" w:themeColor="accent1"/>
    </w:rPr>
  </w:style>
  <w:style w:type="paragraph" w:customStyle="1" w:styleId="CDCA8369C90B46B18A40507968E524B6">
    <w:name w:val="CDCA8369C90B46B18A40507968E524B6"/>
  </w:style>
  <w:style w:type="paragraph" w:customStyle="1" w:styleId="1FC41B21F502490988C457732A14436F">
    <w:name w:val="1FC41B21F502490988C457732A14436F"/>
  </w:style>
  <w:style w:type="paragraph" w:customStyle="1" w:styleId="0B014A130711466489F950BC4E3C6A84">
    <w:name w:val="0B014A130711466489F950BC4E3C6A84"/>
  </w:style>
  <w:style w:type="paragraph" w:customStyle="1" w:styleId="ResumeText">
    <w:name w:val="Resume Text"/>
    <w:basedOn w:val="Normal"/>
    <w:qFormat/>
    <w:pPr>
      <w:spacing w:before="40" w:after="40" w:line="288" w:lineRule="auto"/>
      <w:ind w:right="1440"/>
    </w:pPr>
    <w:rPr>
      <w:color w:val="595959" w:themeColor="text1" w:themeTint="A6"/>
      <w:kern w:val="20"/>
      <w:sz w:val="20"/>
    </w:rPr>
  </w:style>
  <w:style w:type="paragraph" w:customStyle="1" w:styleId="94AE8F92D34841359F337AD3B4752264">
    <w:name w:val="94AE8F92D34841359F337AD3B4752264"/>
  </w:style>
  <w:style w:type="character" w:styleId="PlaceholderText">
    <w:name w:val="Placeholder Text"/>
    <w:basedOn w:val="DefaultParagraphFont"/>
    <w:uiPriority w:val="99"/>
    <w:semiHidden/>
    <w:rsid w:val="00EC4E87"/>
    <w:rPr>
      <w:color w:val="808080"/>
    </w:rPr>
  </w:style>
  <w:style w:type="paragraph" w:customStyle="1" w:styleId="47E28BF0E4A64040B1AFA8FEDFCDCEC9">
    <w:name w:val="47E28BF0E4A64040B1AFA8FEDFCDCEC9"/>
  </w:style>
  <w:style w:type="paragraph" w:customStyle="1" w:styleId="D1F600DD64284A1AA77DF00F936731C3">
    <w:name w:val="D1F600DD64284A1AA77DF00F936731C3"/>
  </w:style>
  <w:style w:type="paragraph" w:customStyle="1" w:styleId="9FA381BC79B447A99E6A736442236D0F">
    <w:name w:val="9FA381BC79B447A99E6A736442236D0F"/>
  </w:style>
  <w:style w:type="paragraph" w:customStyle="1" w:styleId="E31FDF428DE34401BB0F8C54F22CCFCA">
    <w:name w:val="E31FDF428DE34401BB0F8C54F22CCFCA"/>
  </w:style>
  <w:style w:type="paragraph" w:customStyle="1" w:styleId="77301D742DA94AC084D8DA5785F3BFB9">
    <w:name w:val="77301D742DA94AC084D8DA5785F3BFB9"/>
  </w:style>
  <w:style w:type="paragraph" w:customStyle="1" w:styleId="31B44A3B00DD449D81768627DDAADC50">
    <w:name w:val="31B44A3B00DD449D81768627DDAADC50"/>
  </w:style>
  <w:style w:type="paragraph" w:customStyle="1" w:styleId="A01110404E674CF794DF1B26DF0FDF60">
    <w:name w:val="A01110404E674CF794DF1B26DF0FDF60"/>
  </w:style>
  <w:style w:type="paragraph" w:customStyle="1" w:styleId="C4FDB8B7C3EC433E96D27949BD66AE5C">
    <w:name w:val="C4FDB8B7C3EC433E96D27949BD66AE5C"/>
  </w:style>
  <w:style w:type="paragraph" w:customStyle="1" w:styleId="9EB3AAA592BB43FBA0F47A35D4F99056">
    <w:name w:val="9EB3AAA592BB43FBA0F47A35D4F99056"/>
  </w:style>
  <w:style w:type="paragraph" w:customStyle="1" w:styleId="5F8D32637B034F71B74350C1B0CC8D4C">
    <w:name w:val="5F8D32637B034F71B74350C1B0CC8D4C"/>
  </w:style>
  <w:style w:type="paragraph" w:customStyle="1" w:styleId="982975D05C4A4D5FAA2C6DBA1F50ACD9">
    <w:name w:val="982975D05C4A4D5FAA2C6DBA1F50ACD9"/>
  </w:style>
  <w:style w:type="paragraph" w:customStyle="1" w:styleId="4ACFA5B8C1604C45BB035FBF770344FF">
    <w:name w:val="4ACFA5B8C1604C45BB035FBF770344FF"/>
    <w:rsid w:val="00EC4E87"/>
  </w:style>
  <w:style w:type="paragraph" w:customStyle="1" w:styleId="FA2BCA5509F04B7F9CF937DD7D42A24F">
    <w:name w:val="FA2BCA5509F04B7F9CF937DD7D42A24F"/>
    <w:rsid w:val="00EC4E87"/>
  </w:style>
  <w:style w:type="paragraph" w:customStyle="1" w:styleId="F65264E59CA44E58BC54094BD047CD1B">
    <w:name w:val="F65264E59CA44E58BC54094BD047CD1B"/>
    <w:rsid w:val="00EC4E87"/>
  </w:style>
  <w:style w:type="paragraph" w:customStyle="1" w:styleId="9F5EAEDA8B9F4C8084F803F128857DA5">
    <w:name w:val="9F5EAEDA8B9F4C8084F803F128857DA5"/>
    <w:rsid w:val="00EC4E87"/>
  </w:style>
  <w:style w:type="paragraph" w:customStyle="1" w:styleId="8292426E9BEC464680F3994C110C07B3">
    <w:name w:val="8292426E9BEC464680F3994C110C07B3"/>
    <w:rsid w:val="00EC4E87"/>
  </w:style>
  <w:style w:type="paragraph" w:customStyle="1" w:styleId="1534CDABD1654DF89BEA6369BED65EEB">
    <w:name w:val="1534CDABD1654DF89BEA6369BED65EEB"/>
    <w:rsid w:val="00EC4E87"/>
  </w:style>
  <w:style w:type="paragraph" w:customStyle="1" w:styleId="5C5E025B26E84432AECAB139A8FFBE1D">
    <w:name w:val="5C5E025B26E84432AECAB139A8FFBE1D"/>
    <w:rsid w:val="00EC4E87"/>
  </w:style>
  <w:style w:type="paragraph" w:customStyle="1" w:styleId="FD9A7E341FB14633AFF3C5F6F283E07B">
    <w:name w:val="FD9A7E341FB14633AFF3C5F6F283E07B"/>
    <w:rsid w:val="00EC4E87"/>
  </w:style>
  <w:style w:type="paragraph" w:customStyle="1" w:styleId="76D0B914136A49D6940075B86F43B2D4">
    <w:name w:val="76D0B914136A49D6940075B86F43B2D4"/>
    <w:rsid w:val="00EC4E87"/>
  </w:style>
  <w:style w:type="paragraph" w:customStyle="1" w:styleId="3349F8A2B2664D799A81859D17A36F8A">
    <w:name w:val="3349F8A2B2664D799A81859D17A36F8A"/>
    <w:rsid w:val="00EC4E87"/>
  </w:style>
  <w:style w:type="paragraph" w:customStyle="1" w:styleId="018F2E850686482FB65770168DDC86BA">
    <w:name w:val="018F2E850686482FB65770168DDC86BA"/>
    <w:rsid w:val="00EC4E87"/>
  </w:style>
  <w:style w:type="paragraph" w:customStyle="1" w:styleId="A479E6CF88454D9F9C9D3DAC6A3217EA">
    <w:name w:val="A479E6CF88454D9F9C9D3DAC6A3217EA"/>
    <w:rsid w:val="00EC4E87"/>
  </w:style>
  <w:style w:type="paragraph" w:customStyle="1" w:styleId="6E4DEF739CCC4F0C9CE9198A139DADFC">
    <w:name w:val="6E4DEF739CCC4F0C9CE9198A139DADFC"/>
    <w:rsid w:val="00EC4E87"/>
  </w:style>
  <w:style w:type="paragraph" w:customStyle="1" w:styleId="50E29EFCCA1A481197EA63F306D3455A">
    <w:name w:val="50E29EFCCA1A481197EA63F306D3455A"/>
    <w:rsid w:val="00EC4E87"/>
  </w:style>
  <w:style w:type="paragraph" w:customStyle="1" w:styleId="12570C0CAE254B69AB5C7E61D3E32168">
    <w:name w:val="12570C0CAE254B69AB5C7E61D3E32168"/>
    <w:rsid w:val="00EC4E87"/>
  </w:style>
  <w:style w:type="paragraph" w:customStyle="1" w:styleId="C1F6F4C49F4946CE80F28730CBDD4371">
    <w:name w:val="C1F6F4C49F4946CE80F28730CBDD4371"/>
    <w:rsid w:val="00EC4E87"/>
  </w:style>
  <w:style w:type="paragraph" w:customStyle="1" w:styleId="798E291B78784714B32F89C031FF1370">
    <w:name w:val="798E291B78784714B32F89C031FF1370"/>
    <w:rsid w:val="00EC4E87"/>
  </w:style>
  <w:style w:type="paragraph" w:customStyle="1" w:styleId="A219F70C5B9941FEAA88AFC454211D61">
    <w:name w:val="A219F70C5B9941FEAA88AFC454211D61"/>
    <w:rsid w:val="00EC4E87"/>
  </w:style>
  <w:style w:type="paragraph" w:customStyle="1" w:styleId="D1CDCBEB41DC45B2A8EA97AEC4E64BFD">
    <w:name w:val="D1CDCBEB41DC45B2A8EA97AEC4E64BFD"/>
    <w:rsid w:val="00EC4E87"/>
  </w:style>
  <w:style w:type="paragraph" w:customStyle="1" w:styleId="6C4714720BA7430E94FA586A5B33D300">
    <w:name w:val="6C4714720BA7430E94FA586A5B33D300"/>
    <w:rsid w:val="00EC4E87"/>
  </w:style>
  <w:style w:type="paragraph" w:customStyle="1" w:styleId="0072CD56A4DB4CADB124431B4BF12219">
    <w:name w:val="0072CD56A4DB4CADB124431B4BF12219"/>
    <w:rsid w:val="00EC4E87"/>
  </w:style>
  <w:style w:type="paragraph" w:customStyle="1" w:styleId="3703F324DB1F4512B62195D5E6235F28">
    <w:name w:val="3703F324DB1F4512B62195D5E6235F28"/>
    <w:rsid w:val="00EC4E8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>+256 741273938</CompanyPhone>
  <CompanyFax/>
  <CompanyEmail>Hashimkikambi7@gmail.com</CompanyEmail>
</CoverPageProperties>
</file>

<file path=customXml/item2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3.xml><?xml version="1.0" encoding="utf-8"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customXml/itemProps3.xml><?xml version="1.0" encoding="utf-8"?>
<ds:datastoreItem xmlns:ds="http://schemas.openxmlformats.org/officeDocument/2006/customXml" ds:itemID="{423D17F4-19FE-46D4-A33E-254239FBFAA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TimelessResume</Template>
  <TotalTime>105</TotalTime>
  <Pages>2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Hashim Kikambi</dc:creator>
  <cp:keywords/>
  <cp:lastModifiedBy>KING</cp:lastModifiedBy>
  <cp:revision>3</cp:revision>
  <dcterms:created xsi:type="dcterms:W3CDTF">2023-04-02T09:16:00Z</dcterms:created>
  <dcterms:modified xsi:type="dcterms:W3CDTF">2023-04-02T11:44:00Z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TC028350579991</vt:lpwstr>
  </property>
</Properties>
</file>